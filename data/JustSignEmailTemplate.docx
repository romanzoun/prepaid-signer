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102D5" w:rsidR="00A102D5" w:rsidP="00A102D5" w:rsidRDefault="00A102D5" w14:paraId="60584109" w14:textId="3ABD8146">
      <w:pPr>
        <w:shd w:val="clear" w:color="auto" w:fill="FFFFFF"/>
        <w:spacing w:after="675"/>
        <w:jc w:val="center"/>
        <w:outlineLvl w:val="1"/>
        <w:rPr>
          <w:rFonts w:ascii="Trebuchet MS" w:hAnsi="Trebuchet MS" w:cs="Aptos"/>
          <w:b/>
          <w:bCs/>
          <w:color w:val="BFBFBF" w:themeColor="background1" w:themeShade="BF"/>
          <w:kern w:val="36"/>
          <w:lang/>
        </w:rPr>
      </w:pPr>
      <w:r w:rsidRPr="00A102D5">
        <w:rPr>
          <w:rFonts w:ascii="Trebuchet MS" w:hAnsi="Trebuchet MS" w:cs="Aptos"/>
          <w:b/>
          <w:bCs/>
          <w:color w:val="BFBFBF" w:themeColor="background1" w:themeShade="BF"/>
          <w:kern w:val="36"/>
          <w:lang/>
        </w:rPr>
        <w:t>Diese E-Mail wurde automatisch generiert. Bitte nicht auf diese Nachricht antworten.</w:t>
      </w:r>
    </w:p>
    <w:p w:rsidRPr="00A102D5" w:rsidR="00A102D5" w:rsidP="00A102D5" w:rsidRDefault="00A102D5" w14:paraId="056F2DB8" w14:textId="3473FA5B">
      <w:pPr>
        <w:shd w:val="clear" w:color="auto" w:fill="FFFFFF"/>
        <w:spacing w:after="675"/>
        <w:jc w:val="center"/>
        <w:outlineLvl w:val="1"/>
        <w:rPr>
          <w:rFonts w:cs="Aptos" w:asciiTheme="majorHAnsi" w:hAnsiTheme="majorHAnsi"/>
          <w:b/>
          <w:bCs/>
          <w:color w:val="001155"/>
          <w:kern w:val="36"/>
          <w:sz w:val="42"/>
          <w:szCs w:val="42"/>
          <w:lang/>
        </w:rPr>
      </w:pPr>
      <w:r w:rsidRPr="00A102D5">
        <w:rPr>
          <w:rFonts w:cs="Aptos" w:asciiTheme="majorHAnsi" w:hAnsiTheme="majorHAnsi"/>
          <w:b/>
          <w:bCs/>
          <w:color w:val="001155"/>
          <w:kern w:val="36"/>
          <w:sz w:val="42"/>
          <w:szCs w:val="42"/>
          <w:lang/>
        </w:rPr>
        <w:t>Sie haben den Signaturprozess erfolgreich gestartet!</w:t>
      </w:r>
      <w:r w:rsidRPr="00A102D5">
        <w:rPr>
          <w:rFonts w:asciiTheme="majorHAnsi" w:hAnsiTheme="majorHAnsi"/>
          <w:noProof/>
        </w:rPr>
        <w:t xml:space="preserve"> </w:t>
      </w:r>
    </w:p>
    <w:p w:rsidRPr="00A102D5" w:rsidR="00A102D5" w:rsidP="00A102D5" w:rsidRDefault="00A102D5" w14:paraId="6DE6EA6F" w14:textId="3450CAB6">
      <w:pPr>
        <w:spacing w:after="0"/>
        <w:jc w:val="center"/>
        <w:rPr>
          <w:sz w:val="24"/>
          <w:szCs w:val="24"/>
          <w:lang/>
        </w:rPr>
      </w:pPr>
      <w:r w:rsidRPr="00A102D5">
        <w:rPr>
          <w:sz w:val="24"/>
          <w:szCs w:val="24"/>
          <w:lang/>
        </w:rPr>
        <w:t>Dieses Dokument best</w:t>
      </w:r>
      <w:r w:rsidR="00962081">
        <w:rPr>
          <w:sz w:val="24"/>
          <w:szCs w:val="24"/>
          <w:lang/>
        </w:rPr>
        <w:t>ä</w:t>
      </w:r>
      <w:r w:rsidRPr="00A102D5">
        <w:rPr>
          <w:sz w:val="24"/>
          <w:szCs w:val="24"/>
          <w:lang/>
        </w:rPr>
        <w:t>tigt den Start Ihres digitalen Signaturprozesses.</w:t>
      </w:r>
    </w:p>
    <w:p w:rsidR="00A102D5" w:rsidP="00A102D5" w:rsidRDefault="00A102D5" w14:paraId="38D21E7F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4EBC90AC" w14:textId="34799EE9">
      <w:pPr>
        <w:spacing w:after="0"/>
        <w:jc w:val="center"/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</w:pPr>
      <w:r w:rsidRPr="00A102D5"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  <w:t>1) Was Sie gemacht haben</w:t>
      </w:r>
    </w:p>
    <w:p w:rsidR="00A102D5" w:rsidP="00A102D5" w:rsidRDefault="00A102D5" w14:paraId="3306E323" w14:textId="77777777">
      <w:pPr>
        <w:spacing w:after="0"/>
        <w:jc w:val="center"/>
        <w:rPr>
          <w:lang w:val="de-CH"/>
        </w:rPr>
      </w:pPr>
      <w:r w:rsidRPr="00A102D5">
        <w:rPr>
          <w:lang/>
        </w:rPr>
        <w:t>Ihr Dokument wurde vorbereitet und der Signaturablauf wurde gestartet.</w:t>
      </w:r>
    </w:p>
    <w:p w:rsidRPr="00A102D5" w:rsidR="00A102D5" w:rsidP="00A102D5" w:rsidRDefault="00A102D5" w14:paraId="3842E6E1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2A448896" w14:textId="77777777">
      <w:pPr>
        <w:spacing w:after="0"/>
        <w:jc w:val="center"/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</w:pPr>
      <w:r w:rsidRPr="00A102D5"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  <w:t>2) Wie es weitergeht</w:t>
      </w:r>
    </w:p>
    <w:p w:rsidRPr="00A102D5" w:rsidR="00A102D5" w:rsidP="00A102D5" w:rsidRDefault="00A102D5" w14:paraId="1E6A89CC" w14:textId="4DBC070D">
      <w:pPr>
        <w:pStyle w:val="Listenabsatz"/>
        <w:numPr>
          <w:ilvl w:val="0"/>
          <w:numId w:val="11"/>
        </w:numPr>
        <w:spacing w:after="0"/>
        <w:jc w:val="center"/>
        <w:rPr>
          <w:lang w:val="de-CH"/>
        </w:rPr>
      </w:pPr>
      <w:r w:rsidRPr="00A102D5">
        <w:rPr>
          <w:lang/>
        </w:rPr>
        <w:t>Unterzeichner erhalten ihre Einladungen</w:t>
      </w:r>
    </w:p>
    <w:p w:rsidRPr="00A102D5" w:rsidR="00A102D5" w:rsidP="00A102D5" w:rsidRDefault="00A102D5" w14:paraId="6B5EA5EF" w14:textId="77777777">
      <w:pPr>
        <w:pStyle w:val="Listenabsatz"/>
        <w:numPr>
          <w:ilvl w:val="0"/>
          <w:numId w:val="11"/>
        </w:numPr>
        <w:spacing w:after="0"/>
        <w:jc w:val="center"/>
        <w:rPr>
          <w:lang/>
        </w:rPr>
      </w:pPr>
      <w:r w:rsidRPr="00A102D5">
        <w:rPr>
          <w:lang/>
        </w:rPr>
        <w:t>Sie signieren das Dokument.</w:t>
      </w:r>
    </w:p>
    <w:p w:rsidRPr="00962081" w:rsidR="00A102D5" w:rsidP="00962081" w:rsidRDefault="00A102D5" w14:paraId="00FBD685" w14:textId="49482250">
      <w:pPr>
        <w:pStyle w:val="Listenabsatz"/>
        <w:numPr>
          <w:ilvl w:val="0"/>
          <w:numId w:val="11"/>
        </w:numPr>
        <w:spacing w:after="0"/>
        <w:jc w:val="center"/>
        <w:rPr>
          <w:lang/>
        </w:rPr>
      </w:pPr>
      <w:r w:rsidRPr="00A102D5">
        <w:rPr>
          <w:lang/>
        </w:rPr>
        <w:t>Wenn der Status</w:t>
      </w:r>
      <w:r w:rsidR="00962081">
        <w:rPr>
          <w:lang w:val="de-CH"/>
        </w:rPr>
        <w:t xml:space="preserve"> </w:t>
      </w:r>
      <w:r w:rsidRPr="00962081">
        <w:rPr>
          <w:lang/>
        </w:rPr>
        <w:t>COMPLETED ist, haben alle Unterzeichner eine unterschriebene Kopie erhalten. F</w:t>
      </w:r>
      <w:r w:rsidR="00962081">
        <w:rPr>
          <w:lang w:val="de-CH"/>
        </w:rPr>
        <w:t>ü</w:t>
      </w:r>
      <w:r w:rsidRPr="00962081">
        <w:rPr>
          <w:lang/>
        </w:rPr>
        <w:t>r die</w:t>
      </w:r>
      <w:r w:rsidR="00962081">
        <w:rPr>
          <w:lang w:val="de-CH"/>
        </w:rPr>
        <w:t xml:space="preserve"> </w:t>
      </w:r>
      <w:r w:rsidRPr="00962081">
        <w:rPr>
          <w:lang/>
        </w:rPr>
        <w:t>Archivierung lassen Sie sich das signierte Dokument weiterleiten.</w:t>
      </w:r>
    </w:p>
    <w:p w:rsidR="00A102D5" w:rsidP="00A102D5" w:rsidRDefault="00A102D5" w14:paraId="00C2B162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58616662" w14:textId="2910B37E">
      <w:pPr>
        <w:spacing w:after="0"/>
        <w:jc w:val="center"/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</w:pPr>
      <w:r w:rsidRPr="00A102D5"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  <w:t>3) Process-ID</w:t>
      </w:r>
    </w:p>
    <w:p w:rsidR="00A102D5" w:rsidP="00A102D5" w:rsidRDefault="00A102D5" w14:paraId="2BA1B50A" w14:textId="77777777">
      <w:pPr>
        <w:spacing w:after="0"/>
        <w:jc w:val="center"/>
        <w:rPr>
          <w:lang w:val="de-CH"/>
        </w:rPr>
      </w:pPr>
      <w:r w:rsidRPr="00A102D5">
        <w:rPr>
          <w:lang/>
        </w:rPr>
        <w:t>3b1e8506-2e66-45c3-b3d1-f8af566fdf84</w:t>
      </w:r>
    </w:p>
    <w:p w:rsidRPr="00A102D5" w:rsidR="00A102D5" w:rsidP="00A102D5" w:rsidRDefault="00A102D5" w14:paraId="3CB9763C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75AB141A" w14:textId="77777777">
      <w:pPr>
        <w:spacing w:after="0"/>
        <w:jc w:val="center"/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</w:pPr>
      <w:r w:rsidRPr="00A102D5">
        <w:rPr>
          <w:rFonts w:cs="Aptos" w:asciiTheme="majorHAnsi" w:hAnsiTheme="majorHAnsi"/>
          <w:b/>
          <w:bCs/>
          <w:color w:val="001155"/>
          <w:kern w:val="36"/>
          <w:sz w:val="32"/>
          <w:szCs w:val="32"/>
          <w:lang/>
        </w:rPr>
        <w:t>4) So verwenden Sie die Process-ID</w:t>
      </w:r>
    </w:p>
    <w:p w:rsidRPr="00A102D5" w:rsidR="00A102D5" w:rsidP="00A102D5" w:rsidRDefault="00A102D5" w14:paraId="3F2F109F" w14:textId="77777777">
      <w:pPr>
        <w:spacing w:after="0"/>
        <w:jc w:val="center"/>
        <w:rPr>
          <w:lang/>
        </w:rPr>
      </w:pPr>
      <w:r w:rsidRPr="00A102D5">
        <w:rPr>
          <w:lang/>
        </w:rPr>
        <w:t>Nutzen Sie diese Process-ID im justSign Status Checker, um den Fortschritt zu sehen. Geben Sie</w:t>
      </w:r>
    </w:p>
    <w:p w:rsidRPr="00A102D5" w:rsidR="00A102D5" w:rsidP="00A102D5" w:rsidRDefault="00A102D5" w14:paraId="0B9D8240" w14:textId="77777777">
      <w:pPr>
        <w:spacing w:after="0"/>
        <w:jc w:val="center"/>
        <w:rPr>
          <w:lang/>
        </w:rPr>
      </w:pPr>
      <w:r w:rsidRPr="00A102D5">
        <w:rPr>
          <w:lang/>
        </w:rPr>
        <w:t>diese Process-ID bei jeder Support-Anfrage an.</w:t>
      </w:r>
    </w:p>
    <w:p w:rsidR="00A102D5" w:rsidP="00A102D5" w:rsidRDefault="00A102D5" w14:paraId="4D08CC18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349A869A" w14:textId="4A878BBE">
      <w:pPr>
        <w:spacing w:after="0"/>
        <w:jc w:val="center"/>
        <w:rPr>
          <w:u w:val="single"/>
          <w:lang/>
        </w:rPr>
      </w:pPr>
      <w:r w:rsidRPr="00A102D5">
        <w:rPr>
          <w:u w:val="single"/>
          <w:lang/>
        </w:rPr>
        <w:t>Status-Checker-URL:</w:t>
      </w:r>
    </w:p>
    <w:p w:rsidRPr="00A102D5" w:rsidR="00A102D5" w:rsidP="00A102D5" w:rsidRDefault="00A102D5" w14:paraId="11D91B1D" w14:textId="37190EF7">
      <w:pPr>
        <w:spacing w:after="0"/>
        <w:jc w:val="center"/>
        <w:rPr>
          <w:lang w:val="de-CH"/>
        </w:rPr>
      </w:pPr>
      <w:hyperlink w:history="1" r:id="rId11">
        <w:r w:rsidRPr="00BD28B4">
          <w:rPr>
            <w:rStyle w:val="Hyperlink"/>
            <w:lang/>
          </w:rPr>
          <w:t>http://localhost/status?processId=3b1e8506-2e66-45c3-b3d1-f8af566fdf84</w:t>
        </w:r>
      </w:hyperlink>
    </w:p>
    <w:p w:rsidRPr="00962081" w:rsidR="00A102D5" w:rsidP="00A102D5" w:rsidRDefault="00A102D5" w14:paraId="24CA6C2E" w14:textId="77777777">
      <w:pPr>
        <w:spacing w:after="0"/>
        <w:jc w:val="center"/>
        <w:rPr>
          <w:sz w:val="18"/>
          <w:szCs w:val="18"/>
          <w:lang w:val="de-CH"/>
        </w:rPr>
      </w:pPr>
      <w:r w:rsidRPr="00962081">
        <w:rPr>
          <w:sz w:val="18"/>
          <w:szCs w:val="18"/>
          <w:lang/>
        </w:rPr>
        <w:t>Erstellt am: 2026-03-05 14:46:35 UTC</w:t>
      </w:r>
    </w:p>
    <w:p w:rsidR="00A102D5" w:rsidP="00A102D5" w:rsidRDefault="00A102D5" w14:paraId="13BD1FFF" w14:textId="77777777">
      <w:pPr>
        <w:spacing w:after="0"/>
        <w:jc w:val="center"/>
        <w:rPr>
          <w:lang w:val="de-CH"/>
        </w:rPr>
      </w:pPr>
    </w:p>
    <w:p w:rsidR="00A102D5" w:rsidP="00A102D5" w:rsidRDefault="00A102D5" w14:paraId="54A2B5BE" w14:textId="77777777">
      <w:pPr>
        <w:spacing w:after="0"/>
        <w:jc w:val="center"/>
        <w:rPr>
          <w:lang w:val="de-CH"/>
        </w:rPr>
      </w:pPr>
    </w:p>
    <w:p w:rsidRPr="00A102D5" w:rsidR="00A102D5" w:rsidP="00A102D5" w:rsidRDefault="00A102D5" w14:paraId="383CA84A" w14:textId="77777777">
      <w:pPr>
        <w:spacing w:after="0"/>
        <w:jc w:val="center"/>
        <w:rPr>
          <w:lang w:val="de-CH"/>
        </w:rPr>
      </w:pPr>
    </w:p>
    <w:p w:rsidRPr="00A102D5" w:rsidR="00A102D5" w:rsidP="09889DD3" w:rsidRDefault="00A102D5" w14:paraId="04A4F84E" w14:textId="41837E8B">
      <w:pPr>
        <w:spacing w:after="0"/>
        <w:jc w:val="center"/>
        <w:rPr>
          <w:rFonts w:ascii="TheSans Swisscom" w:hAnsi="TheSans Swisscom" w:cs="Aptos" w:asciiTheme="majorAscii" w:hAnsiTheme="majorAscii"/>
          <w:b w:val="1"/>
          <w:bCs w:val="1"/>
          <w:color w:val="001155"/>
          <w:kern w:val="36"/>
          <w:sz w:val="32"/>
          <w:szCs w:val="32"/>
          <w:lang/>
        </w:rPr>
      </w:pPr>
      <w:r w:rsidRPr="09889DD3" w:rsidR="00A102D5">
        <w:rPr>
          <w:rFonts w:ascii="TheSans Swisscom" w:hAnsi="TheSans Swisscom" w:cs="Aptos" w:asciiTheme="majorAscii" w:hAnsiTheme="majorAscii"/>
          <w:b w:val="1"/>
          <w:bCs w:val="1"/>
          <w:color w:val="001155"/>
          <w:kern w:val="36"/>
          <w:sz w:val="32"/>
          <w:szCs w:val="32"/>
          <w:lang/>
        </w:rPr>
        <w:t>5) Swisscom Sign Support-</w:t>
      </w:r>
      <w:r w:rsidRPr="09889DD3" w:rsidR="00A102D5">
        <w:rPr>
          <w:rFonts w:ascii="TheSans Swisscom" w:hAnsi="TheSans Swisscom" w:cs="Aptos" w:asciiTheme="majorAscii" w:hAnsiTheme="majorAscii"/>
          <w:b w:val="1"/>
          <w:bCs w:val="1"/>
          <w:color w:val="001155"/>
          <w:kern w:val="36"/>
          <w:sz w:val="32"/>
          <w:szCs w:val="32"/>
          <w:lang/>
        </w:rPr>
        <w:t>M</w:t>
      </w:r>
      <w:r w:rsidRPr="09889DD3" w:rsidR="28F76154">
        <w:rPr>
          <w:rFonts w:ascii="TheSans Swisscom" w:hAnsi="TheSans Swisscom" w:cs="Aptos" w:asciiTheme="majorAscii" w:hAnsiTheme="majorAscii"/>
          <w:b w:val="1"/>
          <w:bCs w:val="1"/>
          <w:color w:val="001155"/>
          <w:kern w:val="36"/>
          <w:sz w:val="32"/>
          <w:szCs w:val="32"/>
          <w:lang/>
        </w:rPr>
        <w:t>ö</w:t>
      </w:r>
      <w:r w:rsidRPr="09889DD3" w:rsidR="00A102D5">
        <w:rPr>
          <w:rFonts w:ascii="TheSans Swisscom" w:hAnsi="TheSans Swisscom" w:cs="Aptos" w:asciiTheme="majorAscii" w:hAnsiTheme="majorAscii"/>
          <w:b w:val="1"/>
          <w:bCs w:val="1"/>
          <w:color w:val="001155"/>
          <w:kern w:val="36"/>
          <w:sz w:val="32"/>
          <w:szCs w:val="32"/>
          <w:lang/>
        </w:rPr>
        <w:t>glichkeiten</w:t>
      </w:r>
    </w:p>
    <w:p w:rsidRPr="00A102D5" w:rsidR="00A102D5" w:rsidP="00A102D5" w:rsidRDefault="00A102D5" w14:paraId="44C38A32" w14:textId="77777777">
      <w:pPr>
        <w:pStyle w:val="Listenabsatz"/>
        <w:numPr>
          <w:ilvl w:val="0"/>
          <w:numId w:val="13"/>
        </w:numPr>
        <w:spacing w:after="0"/>
        <w:jc w:val="center"/>
        <w:rPr>
          <w:lang/>
        </w:rPr>
      </w:pPr>
      <w:r w:rsidRPr="00A102D5">
        <w:rPr>
          <w:lang/>
        </w:rPr>
        <w:t>Support &amp; Services (Support-Formular)</w:t>
      </w:r>
    </w:p>
    <w:p w:rsidRPr="00A102D5" w:rsidR="00A102D5" w:rsidP="00A102D5" w:rsidRDefault="00A102D5" w14:paraId="47D688C6" w14:textId="0A9BCB20">
      <w:pPr>
        <w:pStyle w:val="Listenabsatz"/>
        <w:spacing w:after="0"/>
        <w:jc w:val="center"/>
        <w:rPr>
          <w:lang/>
        </w:rPr>
      </w:pPr>
      <w:hyperlink w:history="1" r:id="rId12">
        <w:r w:rsidRPr="00BD28B4">
          <w:rPr>
            <w:rStyle w:val="Hyperlink"/>
            <w:lang/>
          </w:rPr>
          <w:t>https://trustservices.swisscom.com/de/support</w:t>
        </w:r>
      </w:hyperlink>
    </w:p>
    <w:p w:rsidRPr="00A102D5" w:rsidR="00A102D5" w:rsidP="00A102D5" w:rsidRDefault="00A102D5" w14:paraId="10847BB1" w14:textId="77777777">
      <w:pPr>
        <w:pStyle w:val="Listenabsatz"/>
        <w:numPr>
          <w:ilvl w:val="0"/>
          <w:numId w:val="13"/>
        </w:numPr>
        <w:spacing w:after="0"/>
        <w:jc w:val="center"/>
        <w:rPr>
          <w:lang/>
        </w:rPr>
      </w:pPr>
      <w:r w:rsidRPr="00A102D5">
        <w:rPr>
          <w:lang/>
        </w:rPr>
        <w:t>Help Center (Signing Service):</w:t>
      </w:r>
    </w:p>
    <w:p w:rsidRPr="00A102D5" w:rsidR="00A102D5" w:rsidP="00A102D5" w:rsidRDefault="00A102D5" w14:paraId="0C69E246" w14:textId="15CC51CF">
      <w:pPr>
        <w:pStyle w:val="Listenabsatz"/>
        <w:spacing w:after="0"/>
        <w:jc w:val="center"/>
        <w:rPr>
          <w:lang/>
        </w:rPr>
      </w:pPr>
      <w:hyperlink w:history="1" r:id="rId13">
        <w:r w:rsidRPr="00BD28B4">
          <w:rPr>
            <w:rStyle w:val="Hyperlink"/>
            <w:lang/>
          </w:rPr>
          <w:t>https://trustservices.swisscom.com/de/support/help-center/signing-service</w:t>
        </w:r>
      </w:hyperlink>
    </w:p>
    <w:p w:rsidRPr="00A102D5" w:rsidR="00A102D5" w:rsidP="00A102D5" w:rsidRDefault="00A102D5" w14:paraId="682CEFC6" w14:textId="77777777">
      <w:pPr>
        <w:pStyle w:val="Listenabsatz"/>
        <w:numPr>
          <w:ilvl w:val="0"/>
          <w:numId w:val="13"/>
        </w:numPr>
        <w:spacing w:after="0"/>
        <w:jc w:val="center"/>
        <w:rPr>
          <w:lang/>
        </w:rPr>
      </w:pPr>
      <w:r w:rsidRPr="00A102D5">
        <w:rPr>
          <w:lang/>
        </w:rPr>
        <w:t>Service-Status:</w:t>
      </w:r>
    </w:p>
    <w:p w:rsidRPr="00A102D5" w:rsidR="00A102D5" w:rsidP="00A102D5" w:rsidRDefault="00A102D5" w14:paraId="6EF19E58" w14:textId="5A6B3B1A">
      <w:pPr>
        <w:pStyle w:val="Listenabsatz"/>
        <w:spacing w:after="0"/>
        <w:jc w:val="center"/>
        <w:rPr>
          <w:lang/>
        </w:rPr>
      </w:pPr>
      <w:hyperlink w:history="1" r:id="rId14">
        <w:r w:rsidRPr="00BD28B4">
          <w:rPr>
            <w:rStyle w:val="Hyperlink"/>
            <w:lang/>
          </w:rPr>
          <w:t>https://trustservices.swisscom.com/de/support/developer-section/service-status?hsLang=de</w:t>
        </w:r>
      </w:hyperlink>
    </w:p>
    <w:p w:rsidRPr="00A102D5" w:rsidR="00A102D5" w:rsidP="00A102D5" w:rsidRDefault="00A102D5" w14:paraId="372B21E6" w14:textId="77777777">
      <w:pPr>
        <w:pStyle w:val="Listenabsatz"/>
        <w:numPr>
          <w:ilvl w:val="0"/>
          <w:numId w:val="13"/>
        </w:numPr>
        <w:spacing w:after="0"/>
        <w:jc w:val="center"/>
        <w:rPr>
          <w:lang/>
        </w:rPr>
      </w:pPr>
      <w:r w:rsidRPr="00A102D5">
        <w:rPr>
          <w:lang/>
        </w:rPr>
        <w:t>Developer Hub (API)</w:t>
      </w:r>
    </w:p>
    <w:p w:rsidRPr="00A102D5" w:rsidR="002B04F7" w:rsidP="00A102D5" w:rsidRDefault="00A102D5" w14:paraId="69A241BD" w14:textId="57DB8A39">
      <w:pPr>
        <w:pStyle w:val="Listenabsatz"/>
        <w:spacing w:after="0"/>
        <w:jc w:val="center"/>
        <w:rPr>
          <w:lang/>
        </w:rPr>
      </w:pPr>
      <w:hyperlink w:history="1" r:id="rId15">
        <w:r w:rsidRPr="00BD28B4">
          <w:rPr>
            <w:rStyle w:val="Hyperlink"/>
            <w:lang/>
          </w:rPr>
          <w:t>https://dev.trustservices.swisscom.com/</w:t>
        </w:r>
      </w:hyperlink>
    </w:p>
    <w:sectPr w:rsidRPr="00A102D5" w:rsidR="002B04F7" w:rsidSect="00E44724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6" w:h="16838" w:orient="portrait" w:code="9"/>
      <w:pgMar w:top="2580" w:right="851" w:bottom="1247" w:left="1701" w:header="1276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A07B15" w:rsidR="00A102D5" w:rsidP="00866413" w:rsidRDefault="00A102D5" w14:paraId="6FAB1132" w14:textId="77777777">
      <w:r w:rsidRPr="00A07B15">
        <w:separator/>
      </w:r>
    </w:p>
    <w:p w:rsidRPr="00A07B15" w:rsidR="00A102D5" w:rsidP="00866413" w:rsidRDefault="00A102D5" w14:paraId="10BFAEAB" w14:textId="77777777"/>
    <w:p w:rsidRPr="00A07B15" w:rsidR="00A102D5" w:rsidP="00866413" w:rsidRDefault="00A102D5" w14:paraId="249C8135" w14:textId="77777777"/>
  </w:endnote>
  <w:endnote w:type="continuationSeparator" w:id="0">
    <w:p w:rsidRPr="00A07B15" w:rsidR="00A102D5" w:rsidP="00866413" w:rsidRDefault="00A102D5" w14:paraId="0DAB3740" w14:textId="77777777">
      <w:r w:rsidRPr="00A07B15">
        <w:continuationSeparator/>
      </w:r>
    </w:p>
    <w:p w:rsidRPr="00A07B15" w:rsidR="00A102D5" w:rsidP="00866413" w:rsidRDefault="00A102D5" w14:paraId="7C735CE0" w14:textId="77777777"/>
    <w:p w:rsidRPr="00A07B15" w:rsidR="00A102D5" w:rsidP="00866413" w:rsidRDefault="00A102D5" w14:paraId="70BEFA47" w14:textId="77777777"/>
  </w:endnote>
  <w:endnote w:type="continuationNotice" w:id="1">
    <w:p w:rsidR="00A102D5" w:rsidRDefault="00A102D5" w14:paraId="7E5496D4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AB6BEAD1-8859-4E57-9A83-88DF3B0CFADC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BFC50A0-E1DA-4D48-A5A6-32263B4E3621}" r:id="rId2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w:fontKey="{E92AB514-A9B8-449F-A030-A5AC6A895E30}" r:id="rId3"/>
    <w:embedBold w:fontKey="{1135E489-27C3-4007-9254-B90FE5475D0D}" r:id="rId4"/>
  </w:font>
  <w:font w:name="TheSans Swisscom Light">
    <w:panose1 w:val="020B0303020202020204"/>
    <w:charset w:val="00"/>
    <w:family w:val="swiss"/>
    <w:pitch w:val="variable"/>
    <w:sig w:usb0="80000027" w:usb1="5000000A" w:usb2="00000000" w:usb3="00000000" w:csb0="00000001" w:csb1="00000000"/>
    <w:embedRegular w:fontKey="{C61B87E2-B363-4BF7-9F5A-5437826F618C}" r:id="rId5"/>
    <w:embedBold w:fontKey="{9627D6DF-8D96-41F6-A86A-873B67835983}" r:id="rId6"/>
    <w:embedItalic w:fontKey="{112135D9-2E4C-4834-8215-72FDD47A5B04}" r:id="rId7"/>
    <w:embedBoldItalic w:fontKey="{20D35E50-EB6C-4DBE-A795-D69145E9457B}" r:id="rId8"/>
  </w:font>
  <w:font w:name="TheSans Swisscom">
    <w:panose1 w:val="020B0603020202020204"/>
    <w:charset w:val="00"/>
    <w:family w:val="swiss"/>
    <w:pitch w:val="variable"/>
    <w:sig w:usb0="80000027" w:usb1="5000000A" w:usb2="00000000" w:usb3="00000000" w:csb0="00000001" w:csb1="00000000"/>
    <w:embedRegular w:fontKey="{42EF6AFB-B4E2-4768-9D39-53BF64A01590}" r:id="rId9"/>
    <w:embedBold w:fontKey="{F30EC25B-2E6C-459E-A20A-AE8F68E3A58B}" r:id="rId10"/>
  </w:font>
  <w:font w:name="Gotha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Bold w:fontKey="{D3FB6C52-A8EB-4AC2-9709-E4FFE925EAA3}" r:id="rId1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541C82" w:rsidR="00E6412E" w:rsidP="00541C82" w:rsidRDefault="009C1ADC" w14:paraId="1421CE1B" w14:textId="77777777">
    <w:pPr>
      <w:pStyle w:val="KeinLeerraum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6CD466A" wp14:editId="5C131FDB">
              <wp:simplePos x="0" y="0"/>
              <wp:positionH relativeFrom="column">
                <wp:posOffset>-1256665</wp:posOffset>
              </wp:positionH>
              <wp:positionV relativeFrom="page">
                <wp:posOffset>9013190</wp:posOffset>
              </wp:positionV>
              <wp:extent cx="2087880" cy="431800"/>
              <wp:effectExtent l="0" t="0" r="0" b="0"/>
              <wp:wrapNone/>
              <wp:docPr id="1944038983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 rot="16200000">
                        <a:off x="0" y="0"/>
                        <a:ext cx="2087880" cy="4318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Pr="009C1ADC" w:rsidR="009C1ADC" w:rsidP="009C1ADC" w:rsidRDefault="0048742C" w14:paraId="6141BAF3" w14:textId="77777777">
                          <w:pPr>
                            <w:pStyle w:val="Fuzeile"/>
                            <w:rPr>
                              <w:noProof/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2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  <w:szCs w:val="16"/>
                            </w:rPr>
                            <w:instrText xml:space="preserve"> FILENAME   \* MERGEFORMAT </w:instrText>
                          </w:r>
                          <w:r>
                            <w:rPr>
                              <w:sz w:val="12"/>
                              <w:szCs w:val="16"/>
                            </w:rPr>
                            <w:fldChar w:fldCharType="separate"/>
                          </w:r>
                          <w:r w:rsidR="00A102D5">
                            <w:rPr>
                              <w:noProof/>
                              <w:sz w:val="12"/>
                              <w:szCs w:val="16"/>
                            </w:rPr>
                            <w:t>Dokument2</w:t>
                          </w:r>
                          <w:r>
                            <w:rPr>
                              <w:sz w:val="12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6CD466A">
              <v:stroke joinstyle="miter"/>
              <v:path gradientshapeok="t" o:connecttype="rect"/>
            </v:shapetype>
            <v:shape id="Textfeld 4" style="position:absolute;margin-left:-98.95pt;margin-top:709.7pt;width:164.4pt;height:34pt;rotation:-9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o:bwmode="graySca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">
              <v:textbox inset="0,0,0,0">
                <w:txbxContent>
                  <w:p w:rsidRPr="009C1ADC" w:rsidR="009C1ADC" w:rsidP="009C1ADC" w:rsidRDefault="0048742C" w14:paraId="6141BAF3" w14:textId="77777777">
                    <w:pPr>
                      <w:pStyle w:val="Fuzeile"/>
                      <w:rPr>
                        <w:noProof/>
                        <w:sz w:val="15"/>
                        <w:szCs w:val="15"/>
                      </w:rPr>
                    </w:pPr>
                    <w:r>
                      <w:rPr>
                        <w:sz w:val="12"/>
                        <w:szCs w:val="16"/>
                      </w:rPr>
                      <w:fldChar w:fldCharType="begin"/>
                    </w:r>
                    <w:r>
                      <w:rPr>
                        <w:sz w:val="12"/>
                        <w:szCs w:val="16"/>
                      </w:rPr>
                      <w:instrText xml:space="preserve"> FILENAME   \* MERGEFORMAT </w:instrText>
                    </w:r>
                    <w:r>
                      <w:rPr>
                        <w:sz w:val="12"/>
                        <w:szCs w:val="16"/>
                      </w:rPr>
                      <w:fldChar w:fldCharType="separate"/>
                    </w:r>
                    <w:r w:rsidR="00A102D5">
                      <w:rPr>
                        <w:noProof/>
                        <w:sz w:val="12"/>
                        <w:szCs w:val="16"/>
                      </w:rPr>
                      <w:t>Dokument2</w:t>
                    </w:r>
                    <w:r>
                      <w:rPr>
                        <w:sz w:val="12"/>
                        <w:szCs w:val="16"/>
                      </w:rPr>
                      <w:fldChar w:fldCharType="end"/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3"/>
      <w:tblW w:w="935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98"/>
      <w:gridCol w:w="794"/>
      <w:gridCol w:w="4195"/>
      <w:gridCol w:w="567"/>
    </w:tblGrid>
    <w:tr w:rsidRPr="008C4FD8" w:rsidR="00AD56C4" w:rsidTr="000924CC" w14:paraId="420EBD1D" w14:textId="77777777">
      <w:trPr>
        <w:cantSplit/>
        <w:trHeight w:val="397" w:hRule="exact"/>
      </w:trPr>
      <w:tc>
        <w:tcPr>
          <w:tcW w:w="3798" w:type="dxa"/>
        </w:tcPr>
        <w:p w:rsidR="00AD56C4" w:rsidP="00AD56C4" w:rsidRDefault="00AD56C4" w14:paraId="7F2738D3" w14:textId="77777777">
          <w:pPr>
            <w:spacing w:after="160"/>
            <w:rPr>
              <w:b/>
              <w:noProof/>
              <w:sz w:val="15"/>
              <w:szCs w:val="15"/>
              <w:lang w:val="en-GB"/>
            </w:rPr>
          </w:pPr>
        </w:p>
      </w:tc>
      <w:tc>
        <w:tcPr>
          <w:tcW w:w="794" w:type="dxa"/>
        </w:tcPr>
        <w:p w:rsidR="00AD56C4" w:rsidP="00AD56C4" w:rsidRDefault="00AD56C4" w14:paraId="1EBBEFF7" w14:textId="77777777">
          <w:pPr>
            <w:spacing w:after="160"/>
            <w:rPr>
              <w:b/>
              <w:noProof/>
              <w:sz w:val="15"/>
              <w:szCs w:val="15"/>
              <w:lang w:val="en-GB"/>
            </w:rPr>
          </w:pPr>
        </w:p>
      </w:tc>
      <w:tc>
        <w:tcPr>
          <w:tcW w:w="4195" w:type="dxa"/>
        </w:tcPr>
        <w:p w:rsidR="00AD56C4" w:rsidP="007D291A" w:rsidRDefault="00AD56C4" w14:paraId="2AF18D34" w14:textId="77777777">
          <w:pPr>
            <w:pStyle w:val="Fuzeile"/>
            <w:rPr>
              <w:noProof/>
              <w:sz w:val="15"/>
              <w:szCs w:val="15"/>
            </w:rPr>
          </w:pPr>
        </w:p>
      </w:tc>
      <w:tc>
        <w:tcPr>
          <w:tcW w:w="567" w:type="dxa"/>
        </w:tcPr>
        <w:p w:rsidRPr="008C4FD8" w:rsidR="00AD56C4" w:rsidP="00AD56C4" w:rsidRDefault="00AD56C4" w14:paraId="0FC2DFC2" w14:textId="77777777">
          <w:pPr>
            <w:spacing w:after="160"/>
            <w:jc w:val="right"/>
            <w:rPr>
              <w:noProof/>
              <w:sz w:val="15"/>
              <w:szCs w:val="15"/>
            </w:rPr>
          </w:pPr>
        </w:p>
      </w:tc>
    </w:tr>
    <w:tr w:rsidRPr="008C4FD8" w:rsidR="00AD56C4" w:rsidTr="000924CC" w14:paraId="3B59E3AE" w14:textId="77777777">
      <w:trPr>
        <w:cantSplit/>
        <w:trHeight w:val="227"/>
      </w:trPr>
      <w:sdt>
        <w:sdtPr>
          <w:rPr>
            <w:rStyle w:val="Fett"/>
          </w:rPr>
          <w:id w:val="-354574559"/>
          <w:showingPlcHdr/>
        </w:sdtPr>
        <w:sdtEndPr>
          <w:rPr>
            <w:rStyle w:val="Absatz-Standardschriftart"/>
            <w:rFonts w:ascii="TheSans Swisscom" w:hAnsi="TheSans Swisscom"/>
            <w:b w:val="0"/>
            <w:bCs w:val="0"/>
            <w:noProof/>
            <w:sz w:val="15"/>
            <w:szCs w:val="15"/>
          </w:rPr>
        </w:sdtEndPr>
        <w:sdtContent>
          <w:tc>
            <w:tcPr>
              <w:tcW w:w="3798" w:type="dxa"/>
            </w:tcPr>
            <w:p w:rsidRPr="008C4FD8" w:rsidR="00AD56C4" w:rsidP="002463A7" w:rsidRDefault="007D291A" w14:paraId="4A79DEBF" w14:textId="77777777">
              <w:pPr>
                <w:pStyle w:val="Fuzeile"/>
                <w:rPr>
                  <w:noProof/>
                  <w:lang w:val="en-GB"/>
                </w:rPr>
              </w:pPr>
              <w:r w:rsidRPr="007D291A">
                <w:rPr>
                  <w:rStyle w:val="Platzhaltertext"/>
                  <w:b/>
                  <w:szCs w:val="16"/>
                </w:rPr>
                <w:t>Company</w:t>
              </w:r>
            </w:p>
          </w:tc>
        </w:sdtContent>
      </w:sdt>
      <w:tc>
        <w:tcPr>
          <w:tcW w:w="794" w:type="dxa"/>
        </w:tcPr>
        <w:p w:rsidRPr="00540C62" w:rsidR="00AD56C4" w:rsidP="002463A7" w:rsidRDefault="0018724C" w14:paraId="40631DBA" w14:textId="77777777">
          <w:pPr>
            <w:pStyle w:val="Fuzeile"/>
            <w:rPr>
              <w:noProof/>
              <w:lang w:val="en-GB"/>
            </w:rPr>
          </w:pPr>
          <w:sdt>
            <w:sdtPr>
              <w:rPr>
                <w:rStyle w:val="Fett"/>
              </w:rPr>
              <w:id w:val="1262886941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Title:</w:t>
              </w:r>
            </w:sdtContent>
          </w:sdt>
        </w:p>
      </w:tc>
      <w:tc>
        <w:tcPr>
          <w:tcW w:w="4195" w:type="dxa"/>
        </w:tcPr>
        <w:p w:rsidRPr="008C4FD8" w:rsidR="00AD56C4" w:rsidP="002463A7" w:rsidRDefault="0018724C" w14:paraId="35784854" w14:textId="77777777">
          <w:pPr>
            <w:pStyle w:val="Fuzeile"/>
            <w:rPr>
              <w:noProof/>
            </w:rPr>
          </w:pPr>
          <w:sdt>
            <w:sdtPr>
              <w:id w:val="1860232758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Title</w:t>
              </w:r>
            </w:sdtContent>
          </w:sdt>
        </w:p>
      </w:tc>
      <w:tc>
        <w:tcPr>
          <w:tcW w:w="567" w:type="dxa"/>
        </w:tcPr>
        <w:p w:rsidRPr="008C4FD8" w:rsidR="00AD56C4" w:rsidP="00286DA6" w:rsidRDefault="00AD56C4" w14:paraId="627B9D99" w14:textId="77777777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  <w:lang w:val="en-GB"/>
            </w:rPr>
          </w:pPr>
          <w:r w:rsidRPr="008C4FD8">
            <w:rPr>
              <w:noProof/>
              <w:sz w:val="15"/>
              <w:szCs w:val="15"/>
            </w:rPr>
            <w:fldChar w:fldCharType="begin"/>
          </w:r>
          <w:r w:rsidRPr="008C4FD8">
            <w:rPr>
              <w:noProof/>
              <w:sz w:val="15"/>
              <w:szCs w:val="15"/>
              <w:lang w:val="en-GB"/>
            </w:rPr>
            <w:instrText xml:space="preserve"> PAGE   \* MERGEFORMAT </w:instrText>
          </w:r>
          <w:r w:rsidRPr="008C4FD8">
            <w:rPr>
              <w:noProof/>
              <w:sz w:val="15"/>
              <w:szCs w:val="15"/>
            </w:rPr>
            <w:fldChar w:fldCharType="separate"/>
          </w:r>
          <w:r>
            <w:rPr>
              <w:noProof/>
              <w:sz w:val="15"/>
              <w:szCs w:val="15"/>
              <w:lang w:val="en-GB"/>
            </w:rPr>
            <w:t>1</w:t>
          </w:r>
          <w:r w:rsidRPr="008C4FD8">
            <w:rPr>
              <w:noProof/>
              <w:sz w:val="15"/>
              <w:szCs w:val="15"/>
            </w:rPr>
            <w:fldChar w:fldCharType="end"/>
          </w:r>
          <w:r w:rsidRPr="008C4FD8">
            <w:rPr>
              <w:noProof/>
              <w:sz w:val="15"/>
              <w:szCs w:val="15"/>
              <w:lang w:val="en-GB"/>
            </w:rPr>
            <w:t>/</w:t>
          </w:r>
          <w:r w:rsidRPr="008C4FD8">
            <w:rPr>
              <w:sz w:val="15"/>
              <w:szCs w:val="15"/>
            </w:rPr>
            <w:fldChar w:fldCharType="begin"/>
          </w:r>
          <w:r w:rsidRPr="008C4FD8">
            <w:rPr>
              <w:noProof/>
              <w:sz w:val="15"/>
              <w:szCs w:val="15"/>
              <w:lang w:val="en-GB"/>
            </w:rPr>
            <w:instrText xml:space="preserve"> NUMPAGES   \* MERGEFORMAT </w:instrText>
          </w:r>
          <w:r w:rsidRPr="008C4FD8">
            <w:rPr>
              <w:sz w:val="15"/>
              <w:szCs w:val="15"/>
            </w:rPr>
            <w:fldChar w:fldCharType="separate"/>
          </w:r>
          <w:r w:rsidRPr="00BF4CD4">
            <w:rPr>
              <w:noProof/>
              <w:sz w:val="15"/>
              <w:szCs w:val="15"/>
            </w:rPr>
            <w:t>1</w:t>
          </w:r>
          <w:r w:rsidRPr="008C4FD8">
            <w:rPr>
              <w:noProof/>
              <w:sz w:val="15"/>
              <w:szCs w:val="15"/>
            </w:rPr>
            <w:fldChar w:fldCharType="end"/>
          </w:r>
        </w:p>
      </w:tc>
    </w:tr>
    <w:tr w:rsidRPr="00D82EB9" w:rsidR="00AD56C4" w:rsidTr="000924CC" w14:paraId="0C14DC3F" w14:textId="77777777">
      <w:trPr>
        <w:cantSplit/>
        <w:trHeight w:val="227"/>
      </w:trPr>
      <w:tc>
        <w:tcPr>
          <w:tcW w:w="3798" w:type="dxa"/>
        </w:tcPr>
        <w:p w:rsidRPr="008C4FD8" w:rsidR="00AD56C4" w:rsidP="002463A7" w:rsidRDefault="0018724C" w14:paraId="02804FAC" w14:textId="77777777">
          <w:pPr>
            <w:pStyle w:val="Fuzeile"/>
            <w:rPr>
              <w:noProof/>
              <w:lang w:val="en-GB"/>
            </w:rPr>
          </w:pPr>
          <w:sdt>
            <w:sdtPr>
              <w:id w:val="-1878929015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Pr="007D291A" w:rsidR="007D291A">
                <w:rPr>
                  <w:rStyle w:val="Platzhaltertext"/>
                </w:rPr>
                <w:t>OrgUnit</w:t>
              </w:r>
            </w:sdtContent>
          </w:sdt>
        </w:p>
      </w:tc>
      <w:tc>
        <w:tcPr>
          <w:tcW w:w="794" w:type="dxa"/>
        </w:tcPr>
        <w:p w:rsidRPr="00D82EB9" w:rsidR="00AD56C4" w:rsidP="002463A7" w:rsidRDefault="0018724C" w14:paraId="0F7D3B93" w14:textId="77777777">
          <w:pPr>
            <w:pStyle w:val="Fuzeile"/>
            <w:rPr>
              <w:noProof/>
              <w:lang w:val="fr-CH"/>
            </w:rPr>
          </w:pPr>
          <w:sdt>
            <w:sdtPr>
              <w:rPr>
                <w:rStyle w:val="Fett"/>
              </w:rPr>
              <w:id w:val="-873152819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Subject:</w:t>
              </w:r>
            </w:sdtContent>
          </w:sdt>
        </w:p>
      </w:tc>
      <w:tc>
        <w:tcPr>
          <w:tcW w:w="4195" w:type="dxa"/>
        </w:tcPr>
        <w:p w:rsidRPr="00D82EB9" w:rsidR="00AD56C4" w:rsidP="002463A7" w:rsidRDefault="0018724C" w14:paraId="526331D2" w14:textId="77777777">
          <w:pPr>
            <w:pStyle w:val="Fuzeile"/>
            <w:rPr>
              <w:noProof/>
              <w:lang w:val="fr-CH"/>
            </w:rPr>
          </w:pPr>
          <w:sdt>
            <w:sdtPr>
              <w:id w:val="-1761216459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Subject</w:t>
              </w:r>
            </w:sdtContent>
          </w:sdt>
        </w:p>
      </w:tc>
      <w:tc>
        <w:tcPr>
          <w:tcW w:w="567" w:type="dxa"/>
        </w:tcPr>
        <w:p w:rsidRPr="00D82EB9" w:rsidR="00AD56C4" w:rsidP="00286DA6" w:rsidRDefault="00AD56C4" w14:paraId="427B37B4" w14:textId="77777777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  <w:lang w:val="fr-CH"/>
            </w:rPr>
          </w:pPr>
        </w:p>
      </w:tc>
    </w:tr>
    <w:tr w:rsidRPr="00D82EB9" w:rsidR="00AD56C4" w:rsidTr="000924CC" w14:paraId="5DDF1547" w14:textId="77777777">
      <w:trPr>
        <w:cantSplit/>
        <w:trHeight w:val="227"/>
      </w:trPr>
      <w:tc>
        <w:tcPr>
          <w:tcW w:w="3798" w:type="dxa"/>
        </w:tcPr>
        <w:p w:rsidRPr="004E6099" w:rsidR="00AD56C4" w:rsidP="002463A7" w:rsidRDefault="0018724C" w14:paraId="175206ED" w14:textId="77777777">
          <w:pPr>
            <w:pStyle w:val="Fuzeile"/>
            <w:rPr>
              <w:lang w:val="en-US"/>
            </w:rPr>
          </w:pPr>
          <w:sdt>
            <w:sdtPr>
              <w:id w:val="-1336993479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7D291A">
                <w:rPr>
                  <w:rStyle w:val="Platzhaltertext"/>
                </w:rPr>
                <w:t>UserName</w:t>
              </w:r>
            </w:sdtContent>
          </w:sdt>
        </w:p>
      </w:tc>
      <w:tc>
        <w:tcPr>
          <w:tcW w:w="794" w:type="dxa"/>
        </w:tcPr>
        <w:p w:rsidRPr="00D82EB9" w:rsidR="00AD56C4" w:rsidP="002463A7" w:rsidRDefault="0018724C" w14:paraId="40E061C1" w14:textId="77777777">
          <w:pPr>
            <w:pStyle w:val="Fuzeile"/>
            <w:rPr>
              <w:lang w:val="fr-CH"/>
            </w:rPr>
          </w:pPr>
          <w:sdt>
            <w:sdtPr>
              <w:rPr>
                <w:rStyle w:val="Fett"/>
              </w:rPr>
              <w:id w:val="1243301578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Scope:</w:t>
              </w:r>
            </w:sdtContent>
          </w:sdt>
        </w:p>
      </w:tc>
      <w:tc>
        <w:tcPr>
          <w:tcW w:w="4195" w:type="dxa"/>
        </w:tcPr>
        <w:p w:rsidRPr="00FF18BA" w:rsidR="00AD56C4" w:rsidP="002463A7" w:rsidRDefault="0018724C" w14:paraId="7B12F0AB" w14:textId="77777777">
          <w:pPr>
            <w:pStyle w:val="Fuzeile"/>
            <w:rPr>
              <w:noProof/>
            </w:rPr>
          </w:pPr>
          <w:sdt>
            <w:sdtPr>
              <w:id w:val="-1206870462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Scope</w:t>
              </w:r>
            </w:sdtContent>
          </w:sdt>
        </w:p>
      </w:tc>
      <w:tc>
        <w:tcPr>
          <w:tcW w:w="567" w:type="dxa"/>
        </w:tcPr>
        <w:p w:rsidRPr="00FF18BA" w:rsidR="00AD56C4" w:rsidP="00286DA6" w:rsidRDefault="00AD56C4" w14:paraId="20A7BBDF" w14:textId="77777777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</w:rPr>
          </w:pPr>
        </w:p>
      </w:tc>
    </w:tr>
    <w:tr w:rsidRPr="00D82EB9" w:rsidR="00AD56C4" w:rsidTr="000924CC" w14:paraId="64446BFF" w14:textId="77777777">
      <w:trPr>
        <w:cantSplit/>
        <w:trHeight w:val="227"/>
      </w:trPr>
      <w:tc>
        <w:tcPr>
          <w:tcW w:w="3798" w:type="dxa"/>
        </w:tcPr>
        <w:p w:rsidRPr="00D82EB9" w:rsidR="00AD56C4" w:rsidP="000924CC" w:rsidRDefault="0018724C" w14:paraId="524038A2" w14:textId="77777777">
          <w:pPr>
            <w:pStyle w:val="Fuzeile"/>
            <w:ind w:left="1440" w:hanging="1440"/>
            <w:rPr>
              <w:noProof/>
              <w:lang w:val="fr-CH"/>
            </w:rPr>
          </w:pPr>
          <w:sdt>
            <w:sdtPr>
              <w:id w:val="1510173866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7D291A">
                <w:rPr>
                  <w:rStyle w:val="Platzhaltertext"/>
                </w:rPr>
                <w:t>EMail</w:t>
              </w:r>
            </w:sdtContent>
          </w:sdt>
        </w:p>
      </w:tc>
      <w:tc>
        <w:tcPr>
          <w:tcW w:w="794" w:type="dxa"/>
        </w:tcPr>
        <w:p w:rsidRPr="00D82EB9" w:rsidR="00AD56C4" w:rsidP="002463A7" w:rsidRDefault="0018724C" w14:paraId="04C971A7" w14:textId="77777777">
          <w:pPr>
            <w:pStyle w:val="Fuzeile"/>
            <w:rPr>
              <w:noProof/>
              <w:lang w:val="fr-CH"/>
            </w:rPr>
          </w:pPr>
          <w:sdt>
            <w:sdtPr>
              <w:rPr>
                <w:rStyle w:val="Fett"/>
              </w:rPr>
              <w:id w:val="-503814891"/>
              <w:showingPlcHdr/>
            </w:sdtPr>
            <w:sdtEndPr>
              <w:rPr>
                <w:rStyle w:val="Absatz-Standardschriftart"/>
                <w:rFonts w:ascii="TheSans Swisscom" w:hAnsi="TheSans Swisscom"/>
                <w:b w:val="0"/>
                <w:bCs w:val="0"/>
                <w:noProof/>
                <w:sz w:val="15"/>
                <w:szCs w:val="15"/>
              </w:rPr>
            </w:sdtEndPr>
            <w:sdtContent>
              <w:r w:rsidR="002B44D1">
                <w:rPr>
                  <w:rStyle w:val="Platzhaltertext"/>
                  <w:b/>
                  <w:szCs w:val="16"/>
                </w:rPr>
                <w:t>Date:</w:t>
              </w:r>
            </w:sdtContent>
          </w:sdt>
        </w:p>
      </w:tc>
      <w:tc>
        <w:tcPr>
          <w:tcW w:w="4195" w:type="dxa"/>
        </w:tcPr>
        <w:p w:rsidRPr="00FF18BA" w:rsidR="00AD56C4" w:rsidP="002463A7" w:rsidRDefault="0018724C" w14:paraId="3F19BC21" w14:textId="77777777">
          <w:pPr>
            <w:pStyle w:val="Fuzeile"/>
            <w:rPr>
              <w:noProof/>
            </w:rPr>
          </w:pPr>
          <w:sdt>
            <w:sdtPr>
              <w:id w:val="1762717010"/>
              <w:showingPlcHdr/>
            </w:sdtPr>
            <w:sdtEndPr>
              <w:rPr>
                <w:noProof/>
                <w:sz w:val="15"/>
                <w:szCs w:val="15"/>
              </w:rPr>
            </w:sdtEndPr>
            <w:sdtContent>
              <w:r w:rsidR="00286DA6">
                <w:rPr>
                  <w:rStyle w:val="Platzhaltertext"/>
                </w:rPr>
                <w:t>Date</w:t>
              </w:r>
            </w:sdtContent>
          </w:sdt>
        </w:p>
      </w:tc>
      <w:tc>
        <w:tcPr>
          <w:tcW w:w="567" w:type="dxa"/>
        </w:tcPr>
        <w:p w:rsidRPr="00FF18BA" w:rsidR="00AD56C4" w:rsidP="00286DA6" w:rsidRDefault="00AD56C4" w14:paraId="59531B1F" w14:textId="77777777">
          <w:pPr>
            <w:spacing w:before="100" w:beforeAutospacing="1" w:after="100" w:afterAutospacing="1"/>
            <w:jc w:val="right"/>
            <w:rPr>
              <w:noProof/>
              <w:sz w:val="15"/>
              <w:szCs w:val="15"/>
            </w:rPr>
          </w:pPr>
        </w:p>
      </w:tc>
    </w:tr>
  </w:tbl>
  <w:p w:rsidRPr="00541C82" w:rsidR="00ED5186" w:rsidP="00541C82" w:rsidRDefault="00ED5186" w14:paraId="2FEFF984" w14:textId="77777777">
    <w:pPr>
      <w:pStyle w:val="KeinLeerraum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A07B15" w:rsidR="00A102D5" w:rsidP="00866413" w:rsidRDefault="00A102D5" w14:paraId="3D620F14" w14:textId="77777777">
      <w:r w:rsidRPr="00A07B15">
        <w:separator/>
      </w:r>
    </w:p>
    <w:p w:rsidRPr="00A07B15" w:rsidR="00A102D5" w:rsidP="00866413" w:rsidRDefault="00A102D5" w14:paraId="75E93B65" w14:textId="77777777"/>
    <w:p w:rsidRPr="00A07B15" w:rsidR="00A102D5" w:rsidP="00866413" w:rsidRDefault="00A102D5" w14:paraId="0F987653" w14:textId="77777777"/>
  </w:footnote>
  <w:footnote w:type="continuationSeparator" w:id="0">
    <w:p w:rsidRPr="00A07B15" w:rsidR="00A102D5" w:rsidP="00866413" w:rsidRDefault="00A102D5" w14:paraId="05FAD2C9" w14:textId="77777777">
      <w:r w:rsidRPr="00A07B15">
        <w:continuationSeparator/>
      </w:r>
    </w:p>
    <w:p w:rsidRPr="00A07B15" w:rsidR="00A102D5" w:rsidP="00866413" w:rsidRDefault="00A102D5" w14:paraId="02751C59" w14:textId="77777777"/>
    <w:p w:rsidRPr="00A07B15" w:rsidR="00A102D5" w:rsidP="00866413" w:rsidRDefault="00A102D5" w14:paraId="61CD4611" w14:textId="77777777"/>
  </w:footnote>
  <w:footnote w:type="continuationNotice" w:id="1">
    <w:p w:rsidR="00A102D5" w:rsidRDefault="00A102D5" w14:paraId="4ACE78AD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102D5" w:rsidR="00A102D5" w:rsidP="00A102D5" w:rsidRDefault="00A102D5" w14:paraId="7A04ABD7" w14:textId="621E4A83">
    <w:pPr>
      <w:pStyle w:val="Kopfzeile"/>
      <w:rPr>
        <w:lang w:val="de-CH"/>
      </w:rPr>
    </w:pPr>
    <w:r w:rsidRPr="00A102D5">
      <w:rPr>
        <w:rFonts w:ascii="Trebuchet MS" w:hAnsi="Trebuchet MS" w:cs="Aptos"/>
        <w:b/>
        <w:bCs/>
        <w:color w:val="001155"/>
        <w:kern w:val="36"/>
        <w:sz w:val="42"/>
        <w:szCs w:val="42"/>
        <w:lang/>
      </w:rPr>
      <w:drawing>
        <wp:anchor distT="0" distB="0" distL="114300" distR="114300" simplePos="0" relativeHeight="251662848" behindDoc="1" locked="0" layoutInCell="1" allowOverlap="1" wp14:anchorId="5A0E743F" wp14:editId="2D9804A7">
          <wp:simplePos x="0" y="0"/>
          <wp:positionH relativeFrom="column">
            <wp:posOffset>-737235</wp:posOffset>
          </wp:positionH>
          <wp:positionV relativeFrom="paragraph">
            <wp:posOffset>-397510</wp:posOffset>
          </wp:positionV>
          <wp:extent cx="1422400" cy="500551"/>
          <wp:effectExtent l="0" t="0" r="6350" b="0"/>
          <wp:wrapTight wrapText="bothSides">
            <wp:wrapPolygon edited="0">
              <wp:start x="13596" y="1645"/>
              <wp:lineTo x="0" y="3289"/>
              <wp:lineTo x="0" y="17269"/>
              <wp:lineTo x="15043" y="20558"/>
              <wp:lineTo x="17646" y="20558"/>
              <wp:lineTo x="21407" y="17269"/>
              <wp:lineTo x="21407" y="6579"/>
              <wp:lineTo x="14754" y="1645"/>
              <wp:lineTo x="13596" y="1645"/>
            </wp:wrapPolygon>
          </wp:wrapTight>
          <wp:docPr id="1740836227" name="Grafik 1" descr="Ein Bild, das Schrift, Grafiken, Grafikdesign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836227" name="Grafik 1" descr="Ein Bild, das Schrift, Grafiken, Grafikdesign, Logo enthält.&#10;&#10;KI-generierte Inhalte können fehlerhaft sein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790"/>
                  <a:stretch>
                    <a:fillRect/>
                  </a:stretch>
                </pic:blipFill>
                <pic:spPr bwMode="auto">
                  <a:xfrm>
                    <a:off x="0" y="0"/>
                    <a:ext cx="1422400" cy="5005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A102D5" w:rsidR="00ED5186" w:rsidP="00A102D5" w:rsidRDefault="00ED5186" w14:paraId="2EB59689" w14:textId="77777777">
    <w:pPr>
      <w:pStyle w:val="Kopfzeile"/>
      <w:rPr>
        <w:lang w:val="de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A07B15" w:rsidR="00ED5186" w:rsidP="009836D3" w:rsidRDefault="0018724C" w14:paraId="61E0066C" w14:textId="77777777">
    <w:pPr>
      <w:pStyle w:val="Kopfzeile"/>
      <w:jc w:val="right"/>
    </w:pPr>
    <w:sdt>
      <w:sdtPr>
        <w:rPr>
          <w:rStyle w:val="Fett"/>
        </w:rPr>
        <w:id w:val="-1058014238"/>
        <w:dataBinding w:prefixMappings="xmlns:ns0='XML-ContentControlsSwisscom' " w:xpath="/ns0:XML-ContentControlsSwisscom[1]/ns0:Classification[1]" w:storeItemID="{AFEAA458-6FF5-46C6-A406-B470B430D01E}"/>
        <w:text/>
      </w:sdtPr>
      <w:sdtEndPr>
        <w:rPr>
          <w:rStyle w:val="Fett"/>
        </w:rPr>
      </w:sdtEndPr>
      <w:sdtContent>
        <w:r w:rsidR="009836D3">
          <w:rPr>
            <w:rStyle w:val="Fett"/>
            <w:lang w:val="de-CH"/>
          </w:rPr>
          <w:t>C2 - Internal</w:t>
        </w:r>
      </w:sdtContent>
    </w:sdt>
    <w:r w:rsidRPr="00A07B15" w:rsidR="005C0504">
      <w:rPr>
        <w:noProof/>
      </w:rPr>
      <w:drawing>
        <wp:anchor distT="0" distB="0" distL="114300" distR="114300" simplePos="0" relativeHeight="251656192" behindDoc="1" locked="1" layoutInCell="1" allowOverlap="1" wp14:anchorId="64B9FC1C" wp14:editId="4E09990F">
          <wp:simplePos x="0" y="0"/>
          <wp:positionH relativeFrom="page">
            <wp:posOffset>723900</wp:posOffset>
          </wp:positionH>
          <wp:positionV relativeFrom="page">
            <wp:posOffset>417830</wp:posOffset>
          </wp:positionV>
          <wp:extent cx="2196000" cy="856800"/>
          <wp:effectExtent l="0" t="0" r="0" b="0"/>
          <wp:wrapNone/>
          <wp:docPr id="305702599" name="Grafik 3057025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000" cy="85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5A6A32"/>
    <w:lvl w:ilvl="0">
      <w:start w:val="1"/>
      <w:numFmt w:val="decimal"/>
      <w:pStyle w:val="Listennummer5"/>
      <w:lvlText w:val="%1."/>
      <w:lvlJc w:val="left"/>
      <w:pPr>
        <w:tabs>
          <w:tab w:val="num" w:pos="1786"/>
        </w:tabs>
        <w:ind w:left="1786" w:hanging="357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77628C96"/>
    <w:lvl w:ilvl="0">
      <w:start w:val="1"/>
      <w:numFmt w:val="decimal"/>
      <w:pStyle w:val="Listennummer4"/>
      <w:lvlText w:val="%1."/>
      <w:lvlJc w:val="left"/>
      <w:pPr>
        <w:tabs>
          <w:tab w:val="num" w:pos="1429"/>
        </w:tabs>
        <w:ind w:left="1429" w:hanging="357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2876A2A6"/>
    <w:lvl w:ilvl="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hint="default" w:ascii="Arial Black" w:hAnsi="Arial Black"/>
      </w:rPr>
    </w:lvl>
  </w:abstractNum>
  <w:abstractNum w:abstractNumId="3" w15:restartNumberingAfterBreak="0">
    <w:nsid w:val="0ED52E66"/>
    <w:multiLevelType w:val="hybridMultilevel"/>
    <w:tmpl w:val="851E4FF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A5372"/>
    <w:multiLevelType w:val="multilevel"/>
    <w:tmpl w:val="D2DAB39E"/>
    <w:numStyleLink w:val="berschrift"/>
  </w:abstractNum>
  <w:abstractNum w:abstractNumId="5" w15:restartNumberingAfterBreak="0">
    <w:nsid w:val="2B3F5B17"/>
    <w:multiLevelType w:val="hybridMultilevel"/>
    <w:tmpl w:val="728E134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C7800"/>
    <w:multiLevelType w:val="multilevel"/>
    <w:tmpl w:val="1CAAF714"/>
    <w:styleLink w:val="Bullet"/>
    <w:lvl w:ilvl="0">
      <w:start w:val="1"/>
      <w:numFmt w:val="bullet"/>
      <w:pStyle w:val="Aufzhlungszeichen"/>
      <w:lvlText w:val="–"/>
      <w:lvlJc w:val="left"/>
      <w:pPr>
        <w:tabs>
          <w:tab w:val="num" w:pos="340"/>
        </w:tabs>
        <w:ind w:left="170" w:hanging="170"/>
      </w:pPr>
      <w:rPr>
        <w:rFonts w:hint="default" w:ascii="Calibri" w:hAnsi="Calibri"/>
        <w:caps w:val="0"/>
        <w:strike w:val="0"/>
        <w:dstrike w:val="0"/>
        <w:vanish w:val="0"/>
        <w:color w:val="auto"/>
        <w:vertAlign w:val="baseline"/>
      </w:rPr>
    </w:lvl>
    <w:lvl w:ilvl="1">
      <w:start w:val="1"/>
      <w:numFmt w:val="bullet"/>
      <w:pStyle w:val="Aufzhlungszeichen2"/>
      <w:lvlText w:val="–"/>
      <w:lvlJc w:val="left"/>
      <w:pPr>
        <w:ind w:left="340" w:hanging="170"/>
      </w:pPr>
      <w:rPr>
        <w:rFonts w:hint="default" w:ascii="Trebuchet MS" w:hAnsi="Trebuchet MS"/>
        <w:caps w:val="0"/>
        <w:strike w:val="0"/>
        <w:dstrike w:val="0"/>
        <w:vanish w:val="0"/>
        <w:color w:val="auto"/>
        <w:vertAlign w:val="baseline"/>
      </w:rPr>
    </w:lvl>
    <w:lvl w:ilvl="2">
      <w:start w:val="1"/>
      <w:numFmt w:val="bullet"/>
      <w:pStyle w:val="Aufzhlungszeichen3"/>
      <w:lvlText w:val="–"/>
      <w:lvlJc w:val="left"/>
      <w:pPr>
        <w:ind w:left="510" w:hanging="170"/>
      </w:pPr>
      <w:rPr>
        <w:rFonts w:hint="default" w:ascii="Trebuchet MS" w:hAnsi="Trebuchet MS"/>
        <w:caps w:val="0"/>
        <w:strike w:val="0"/>
        <w:dstrike w:val="0"/>
        <w:vanish w:val="0"/>
        <w:color w:val="auto"/>
        <w:vertAlign w:val="baseline"/>
      </w:rPr>
    </w:lvl>
    <w:lvl w:ilvl="3">
      <w:start w:val="1"/>
      <w:numFmt w:val="bullet"/>
      <w:pStyle w:val="Aufzhlungszeichen4"/>
      <w:lvlText w:val="–"/>
      <w:lvlJc w:val="left"/>
      <w:pPr>
        <w:ind w:left="680" w:hanging="170"/>
      </w:pPr>
      <w:rPr>
        <w:rFonts w:hint="default" w:ascii="Trebuchet MS" w:hAnsi="Trebuchet MS"/>
        <w:caps w:val="0"/>
        <w:strike w:val="0"/>
        <w:dstrike w:val="0"/>
        <w:vanish w:val="0"/>
        <w:color w:val="auto"/>
        <w:vertAlign w:val="baseline"/>
      </w:rPr>
    </w:lvl>
    <w:lvl w:ilvl="4">
      <w:start w:val="1"/>
      <w:numFmt w:val="bullet"/>
      <w:pStyle w:val="Aufzhlungszeichen5"/>
      <w:lvlText w:val="–"/>
      <w:lvlJc w:val="left"/>
      <w:pPr>
        <w:ind w:left="850" w:hanging="170"/>
      </w:pPr>
      <w:rPr>
        <w:rFonts w:hint="default" w:ascii="Trebuchet MS" w:hAnsi="Trebuchet MS"/>
        <w:color w:val="auto"/>
      </w:rPr>
    </w:lvl>
    <w:lvl w:ilvl="5">
      <w:start w:val="1"/>
      <w:numFmt w:val="bullet"/>
      <w:lvlText w:val="–"/>
      <w:lvlJc w:val="left"/>
      <w:pPr>
        <w:tabs>
          <w:tab w:val="num" w:pos="1190"/>
        </w:tabs>
        <w:ind w:left="1020" w:hanging="170"/>
      </w:pPr>
      <w:rPr>
        <w:rFonts w:hint="default" w:ascii="Trebuchet MS" w:hAnsi="Trebuchet MS"/>
        <w:color w:val="auto"/>
      </w:rPr>
    </w:lvl>
    <w:lvl w:ilvl="6">
      <w:start w:val="1"/>
      <w:numFmt w:val="bullet"/>
      <w:lvlText w:val="–"/>
      <w:lvlJc w:val="left"/>
      <w:pPr>
        <w:tabs>
          <w:tab w:val="num" w:pos="1360"/>
        </w:tabs>
        <w:ind w:left="1190" w:hanging="170"/>
      </w:pPr>
      <w:rPr>
        <w:rFonts w:hint="default" w:ascii="Trebuchet MS" w:hAnsi="Trebuchet MS"/>
        <w:color w:val="auto"/>
      </w:rPr>
    </w:lvl>
    <w:lvl w:ilvl="7">
      <w:start w:val="1"/>
      <w:numFmt w:val="bullet"/>
      <w:lvlText w:val="–"/>
      <w:lvlJc w:val="left"/>
      <w:pPr>
        <w:tabs>
          <w:tab w:val="num" w:pos="1530"/>
        </w:tabs>
        <w:ind w:left="1360" w:hanging="170"/>
      </w:pPr>
      <w:rPr>
        <w:rFonts w:hint="default" w:ascii="Trebuchet MS" w:hAnsi="Trebuchet MS"/>
        <w:color w:val="auto"/>
      </w:rPr>
    </w:lvl>
    <w:lvl w:ilvl="8">
      <w:start w:val="1"/>
      <w:numFmt w:val="bullet"/>
      <w:lvlText w:val="–"/>
      <w:lvlJc w:val="left"/>
      <w:pPr>
        <w:tabs>
          <w:tab w:val="num" w:pos="1700"/>
        </w:tabs>
        <w:ind w:left="1530" w:hanging="170"/>
      </w:pPr>
      <w:rPr>
        <w:rFonts w:hint="default" w:ascii="Trebuchet MS" w:hAnsi="Trebuchet MS"/>
        <w:color w:val="auto"/>
      </w:rPr>
    </w:lvl>
  </w:abstractNum>
  <w:abstractNum w:abstractNumId="7" w15:restartNumberingAfterBreak="0">
    <w:nsid w:val="500C190D"/>
    <w:multiLevelType w:val="multilevel"/>
    <w:tmpl w:val="D2DAB39E"/>
    <w:styleLink w:val="berschrift"/>
    <w:lvl w:ilvl="0">
      <w:start w:val="1"/>
      <w:numFmt w:val="decimal"/>
      <w:pStyle w:val="berschrift1"/>
      <w:lvlText w:val="%1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106"/>
        </w:tabs>
        <w:ind w:left="1106" w:hanging="1106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276"/>
        </w:tabs>
        <w:ind w:left="1276" w:hanging="1276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673"/>
        </w:tabs>
        <w:ind w:left="1673" w:hanging="1673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843"/>
        </w:tabs>
        <w:ind w:left="1843" w:hanging="1843"/>
      </w:pPr>
      <w:rPr>
        <w:rFonts w:hint="default"/>
      </w:rPr>
    </w:lvl>
  </w:abstractNum>
  <w:abstractNum w:abstractNumId="8" w15:restartNumberingAfterBreak="0">
    <w:nsid w:val="5391273B"/>
    <w:multiLevelType w:val="multilevel"/>
    <w:tmpl w:val="08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62157D1E"/>
    <w:multiLevelType w:val="hybridMultilevel"/>
    <w:tmpl w:val="857EAB7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730A7"/>
    <w:multiLevelType w:val="multilevel"/>
    <w:tmpl w:val="5DCE0110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Listennumm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pStyle w:val="Listennummer3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060" w:hanging="340"/>
      </w:pPr>
      <w:rPr>
        <w:rFonts w:hint="default"/>
      </w:rPr>
    </w:lvl>
  </w:abstractNum>
  <w:abstractNum w:abstractNumId="11" w15:restartNumberingAfterBreak="0">
    <w:nsid w:val="75B15CDA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7BB47964"/>
    <w:multiLevelType w:val="hybridMultilevel"/>
    <w:tmpl w:val="823EEC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83307">
    <w:abstractNumId w:val="11"/>
  </w:num>
  <w:num w:numId="2" w16cid:durableId="1638948864">
    <w:abstractNumId w:val="8"/>
  </w:num>
  <w:num w:numId="3" w16cid:durableId="1775638426">
    <w:abstractNumId w:val="2"/>
  </w:num>
  <w:num w:numId="4" w16cid:durableId="906646802">
    <w:abstractNumId w:val="10"/>
  </w:num>
  <w:num w:numId="5" w16cid:durableId="15736521">
    <w:abstractNumId w:val="1"/>
  </w:num>
  <w:num w:numId="6" w16cid:durableId="910580267">
    <w:abstractNumId w:val="0"/>
  </w:num>
  <w:num w:numId="7" w16cid:durableId="1833135336">
    <w:abstractNumId w:val="7"/>
  </w:num>
  <w:num w:numId="8" w16cid:durableId="1514419338">
    <w:abstractNumId w:val="4"/>
  </w:num>
  <w:num w:numId="9" w16cid:durableId="1756631823">
    <w:abstractNumId w:val="6"/>
  </w:num>
  <w:num w:numId="10" w16cid:durableId="1069577831">
    <w:abstractNumId w:val="3"/>
  </w:num>
  <w:num w:numId="11" w16cid:durableId="1922134511">
    <w:abstractNumId w:val="12"/>
  </w:num>
  <w:num w:numId="12" w16cid:durableId="1543863890">
    <w:abstractNumId w:val="9"/>
  </w:num>
  <w:num w:numId="13" w16cid:durableId="55469947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proofState w:spelling="clean" w:grammar="dirty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 w:val="false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gg_Addressee" w:val="~~txtAdFirm~~3~^~, ~txtAdOrg1~~3~^~, ~txtAdOrgAddress~~3~^~, ~txtAdOrgPostOfficeNumber~~3~^~ ~txtAdOrgLocation~~3~^"/>
    <w:docVar w:name="agg_Footer1" w:val="~~txtOrg1~_x000b_~0~^~~txtOrg2~_x000b_~0~^~~txtOrg3~_x000b_~0~^~~txtOrgAddress~_x000b_~0~^~~txtOrgPostOfficeNumber~ ~0~^~~txtOrgLocation~~0~^"/>
    <w:docVar w:name="agg_Footer2" w:val="Gratisnummer~_x0009_~txtOrgFreeNumber~_x000b_~0~^Telefon~_x0009_~txtOrgTel~_x000b_~0~^Telefax~_x0009_~txtOrgFax~_x000b_~0~^Mobile~_x0009_~txtOrgMobile~_x000b_~0~^~~txtOrgEMail~_x000b_~0~^~~txtOrgWeb~~0~^"/>
    <w:docVar w:name="agg_Footer3" w:val="Standortadresse~_x000b_~txtOrgHeadAddress~_x000b_~0~^~~txtOrgHeadPostOfficeNumber~~0~^~ ~txtOrgHeadLocation~~0~^"/>
    <w:docVar w:name="agg_Kontakt1" w:val="~~txtUsrFirstName~~0~^~ ~txtUsrLastName~~0~^~ / ~txtUsrTel~~0~^~ / ~txtUsrEMail~~0~^"/>
    <w:docVar w:name="Creator" w:val="hc"/>
    <w:docVar w:name="ctr_lblAbsender" w:val="11~1~1~Absenderadresse~Adresse de l'expéditeur~Indirizzo del mittente~Sender address~8~12~0~0~0~31~0~~~~16~~"/>
    <w:docVar w:name="ctr_lblSeparation" w:val="11~1~7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Separation1" w:val="11~1~9~____________________________________________________________________________________~____________________________________________________________________________________~____________________________________________________________________________________~____________________________________________________________________________________~8~10~0~0~0~31~0~~~~0~~40~~~"/>
    <w:docVar w:name="ctr_lblTeamdatas" w:val="11~1~10~Team Daten~Données du team~Dati del team~Teamdatas~8~12~0~0~0~31~0~~~~16~~"/>
    <w:docVar w:name="ctr_txtAddressee" w:val="12~1~8~Empfänger~Destinataire~Destinatario~Addressee~8~50~0~0~6~31~0~~~~1~~"/>
    <w:docVar w:name="ctr_txtAdFirm" w:val="12~1~2~Firma~Firme~Ditta~Firm~8~18~0~0~1~31~1~~~~0~~41~~~"/>
    <w:docVar w:name="ctr_txtAdOrg1" w:val="12~1~3~Organisation 1~Organisation 1~Organizzazione 1~Organization 1~8~18~0~0~1~31~2~~~~0~~"/>
    <w:docVar w:name="ctr_txtAdOrgAddress" w:val="12~1~4~Postadresse~Adresse postale~Indirizzo corrispondenza~Postal Address~8~18~0~0~1~31~5~~~~0~~"/>
    <w:docVar w:name="ctr_txtAdOrgLocation" w:val="12~1~6~Ort~Lieu~Località~City~8~18~0~0~1~31~7~~~~0~~"/>
    <w:docVar w:name="ctr_txtAdOrgPostOfficeNumber" w:val="12~1~5~PLZ~NPA~CAP~ZIP~8~18~0~0~1~31~6~~~~0~~"/>
    <w:docVar w:name="ctr_txtDate" w:val="12~1~11~Datum~Date~Data~Date~8~18~0~0~1~31~0~~~~2~~"/>
    <w:docVar w:name="ctr_txtOrg1" w:val="12~2~2~Organisation 1~Organisation 1~Organizzazione 1~Organization 1~8~18~0~0~1~31~2~~~~0~~"/>
    <w:docVar w:name="ctr_txtOrg2" w:val="12~2~3~Organisation 2~Organisation 2~Organizzazione 2~Organization 2~8~18~0~0~1~31~3~~~~0~~"/>
    <w:docVar w:name="ctr_txtOrg3" w:val="12~2~4~Organisation 3~Organisation 3~Organizzazioni 3~Organization 3~8~18~0~0~1~31~4~~~~0~~"/>
    <w:docVar w:name="ctr_txtOrgAddress" w:val="12~2~5~Postadresse~Adresse postale~Indirizzo corrispondenza~Postal address~8~18~0~0~1~31~5~~~~0~~"/>
    <w:docVar w:name="ctr_txtOrgEMail" w:val="12~2~12~E-Mail~E-Mail~E-Mail~E-Mail~8~18~0~0~1~31~0~~~~0~~"/>
    <w:docVar w:name="ctr_txtOrgFax" w:val="12~2~10~Telefax~Téléfax~Telefax~Fax~8~18~0~0~1~31~13~~~~0~~"/>
    <w:docVar w:name="ctr_txtOrgFirm" w:val="12~2~1~Firma~Firme~Ditta~Firm~8~18~0~0~1~31~1~~~~0~~"/>
    <w:docVar w:name="ctr_txtOrgFreeNumber" w:val="12~2~8~Gratisnummer~Numéro gratuit~Numero gratuito~Freephone number~8~18~0~0~1~31~11~~~~0~~"/>
    <w:docVar w:name="ctr_txtOrgHeadAddress" w:val="12~2~14~Standortadresse~Adresse du siège~Località dell'ubicazione~Office address~8~17~0~0~1~31~8~~~~0~~"/>
    <w:docVar w:name="ctr_txtOrgHeadLocation" w:val="12~2~16~Standort~Lieu du siège~Località dell'ubicazione~Office city~8~18~0~0~1~31~10~~~~0~~"/>
    <w:docVar w:name="ctr_txtOrgHeadPostOfficeNumber" w:val="12~2~15~Standort PLZ~NPA du siège~CAP dell'ubicazione~Office ZIP~8~18~0~0~1~31~9~~~~0~~"/>
    <w:docVar w:name="ctr_txtOrgLocation" w:val="12~2~7~Ort~Lieu~Località~City~8~18~0~0~1~31~7~~~~0~~"/>
    <w:docVar w:name="ctr_txtOrgMobile" w:val="12~2~11~Mobile~Mobile~Mobile~Mobile~8~18~0~0~1~31~0~~~~0~~"/>
    <w:docVar w:name="ctr_txtOrgPostOfficeNumber" w:val="12~2~6~PLZ~NPA~CAP~ZIP~8~18~0~0~1~31~6~~~~0~~"/>
    <w:docVar w:name="ctr_txtOrgTel" w:val="12~2~9~Telefon~Téléphone~Telefono~Phone~8~18~0~0~1~31~12~~~~0~~"/>
    <w:docVar w:name="ctr_txtOrgWeb" w:val="12~2~13~Web~Web~Web~Web~8~18~0~0~1~31~0~~~~0~~"/>
    <w:docVar w:name="ctr_txtSubject" w:val="12~1~16~Thema~Sujet~Tema~Subject~8~18~0~0~0~31~0~~~~0~~"/>
    <w:docVar w:name="ctr_txtUsrEMail" w:val="12~1~15~E-Mail~E-Mail~E-Mail~E-Mail~8~18~0~0~1~31~25~~~~0~~"/>
    <w:docVar w:name="ctr_txtUsrFirstName" w:val="12~1~13~Vorname~Prénom~Nome~First name~8~18~0~0~1~31~21~~~~0~~"/>
    <w:docVar w:name="ctr_txtUsrLastName" w:val="12~1~12~Name~Nom~Cognome~Surname~8~18~0~0~1~31~20~~~~0~~"/>
    <w:docVar w:name="ctr_txtUsrTel" w:val="12~1~14~Telefon~Téléphone~Telefono~Phone~8~18~0~0~1~31~23~~~~0~~"/>
    <w:docVar w:name="DocLng" w:val="21"/>
    <w:docVar w:name="DocName" w:val="D_Brief.doc"/>
    <w:docVar w:name="DocVer" w:val="1.0"/>
    <w:docVar w:name="FeatureStatus" w:val="1"/>
    <w:docVar w:name="FooterTableWidth" w:val=";;;;;;;;@;;;;;;;;@;;;;;;;;@;;;;;;;;@;;;;;;;;@#;;;;;;;;@;;;;;;;;@;;;;;;;;@;;;;;;;;@;;;;;;;;@#"/>
    <w:docVar w:name="frm_EditData" w:val="Daten editieren~Editer les données~Elaborare i dati~Publish datas~475~435~"/>
    <w:docVar w:name="HeaderTableWidth" w:val=";;;;;;;;@;;;;;;;;@;;;;;;;;@;;;;;;;;@;;;;;;;;@#;;;;;;;;@;;;;;;;;@;;;;;;;;@;;;;;;;;@;;;;;;;;@#"/>
    <w:docVar w:name="Kontakt" w:val="~~txtUsrFirstName~ ~0~^~~txtUsrLastName~~0~^~, ~txtOrgTel~~0~^~, ~txtUsrMobile~~0~^~, ~txtUsrEMail~~0~^"/>
    <w:docVar w:name="LetterLabelContact" w:val="Ihr Kontakt"/>
    <w:docVar w:name="LetterLabelDate" w:val="Datum"/>
    <w:docVar w:name="LetterLabelSubject" w:val="Thema"/>
    <w:docVar w:name="Mandatory" w:val="COM-GI : Ivo Baldi"/>
    <w:docVar w:name="OffVer" w:val="Office 2003"/>
    <w:docVar w:name="pge_EditDataPagesName" w:val="Generelle Angaben~Données générales~Generali datas~General datas^Fusszeile~Pied-de-page~Pié di pagina~Footer^"/>
    <w:docVar w:name="TplFileName" w:val="CocMso2003V1.tpl"/>
    <w:docVar w:name="TplIntName" w:val="CoC MS-Office TPL2003 V1"/>
    <w:docVar w:name="val_agg_Addressee" w:val=" "/>
    <w:docVar w:name="val_agg_Footer1" w:val=" "/>
    <w:docVar w:name="val_agg_Footer2" w:val=" "/>
    <w:docVar w:name="val_agg_Footer3" w:val=" "/>
    <w:docVar w:name="val_agg_Kontakt1" w:val=" "/>
    <w:docVar w:name="val_txtAddressee" w:val=" "/>
    <w:docVar w:name="val_txtAdFirm" w:val=" "/>
    <w:docVar w:name="val_txtAdOrg1" w:val=" "/>
    <w:docVar w:name="val_txtAdOrgAddress" w:val=" "/>
    <w:docVar w:name="val_txtAdOrgLocation" w:val=" "/>
    <w:docVar w:name="val_txtAdOrgPostOfficeNumber" w:val=" "/>
    <w:docVar w:name="val_txtDate" w:val=" "/>
    <w:docVar w:name="val_txtOrg1" w:val=" "/>
    <w:docVar w:name="val_txtOrg2" w:val=" "/>
    <w:docVar w:name="val_txtOrg3" w:val=" "/>
    <w:docVar w:name="val_txtOrgAddress" w:val=" "/>
    <w:docVar w:name="val_txtOrgEMail" w:val=" "/>
    <w:docVar w:name="val_txtOrgFax" w:val=" "/>
    <w:docVar w:name="val_txtOrgFirm" w:val=" "/>
    <w:docVar w:name="val_txtOrgFreeNumber" w:val=" "/>
    <w:docVar w:name="val_txtOrgHeadAddress" w:val=" "/>
    <w:docVar w:name="val_txtOrgHeadLocation" w:val=" "/>
    <w:docVar w:name="val_txtOrgHeadPostOfficeNumber" w:val=" "/>
    <w:docVar w:name="val_txtOrgLocation" w:val=" "/>
    <w:docVar w:name="val_txtOrgMobile" w:val=" "/>
    <w:docVar w:name="val_txtOrgPostOfficeNumber" w:val=" "/>
    <w:docVar w:name="val_txtOrgTel" w:val=" "/>
    <w:docVar w:name="val_txtOrgWeb" w:val=" "/>
    <w:docVar w:name="val_txtSubject" w:val=" "/>
    <w:docVar w:name="val_txtUsrEMail" w:val=" "/>
    <w:docVar w:name="val_txtUsrFirstName" w:val=" "/>
    <w:docVar w:name="val_txtUsrLastName" w:val=" "/>
    <w:docVar w:name="val_txtUsrTel" w:val=" "/>
  </w:docVars>
  <w:rsids>
    <w:rsidRoot w:val="00A102D5"/>
    <w:rsid w:val="00001B8E"/>
    <w:rsid w:val="00015EF8"/>
    <w:rsid w:val="0003308D"/>
    <w:rsid w:val="00054BED"/>
    <w:rsid w:val="000618B5"/>
    <w:rsid w:val="00076524"/>
    <w:rsid w:val="000924CC"/>
    <w:rsid w:val="000B4E2F"/>
    <w:rsid w:val="000C4590"/>
    <w:rsid w:val="000D3CAB"/>
    <w:rsid w:val="000F0CF9"/>
    <w:rsid w:val="000F0F4C"/>
    <w:rsid w:val="0010532D"/>
    <w:rsid w:val="0012082F"/>
    <w:rsid w:val="00120CE2"/>
    <w:rsid w:val="00137495"/>
    <w:rsid w:val="00142138"/>
    <w:rsid w:val="00144AC2"/>
    <w:rsid w:val="00145263"/>
    <w:rsid w:val="00150BBB"/>
    <w:rsid w:val="0018585E"/>
    <w:rsid w:val="001859E7"/>
    <w:rsid w:val="0018724C"/>
    <w:rsid w:val="001D3644"/>
    <w:rsid w:val="001D4D14"/>
    <w:rsid w:val="001D53E8"/>
    <w:rsid w:val="00214B13"/>
    <w:rsid w:val="0024454A"/>
    <w:rsid w:val="002463A7"/>
    <w:rsid w:val="00252994"/>
    <w:rsid w:val="002569D4"/>
    <w:rsid w:val="0027047F"/>
    <w:rsid w:val="00272B49"/>
    <w:rsid w:val="00277757"/>
    <w:rsid w:val="00286DA6"/>
    <w:rsid w:val="002905C9"/>
    <w:rsid w:val="002A2871"/>
    <w:rsid w:val="002B04F7"/>
    <w:rsid w:val="002B2401"/>
    <w:rsid w:val="002B44D1"/>
    <w:rsid w:val="002C139C"/>
    <w:rsid w:val="002D2B4D"/>
    <w:rsid w:val="002E7123"/>
    <w:rsid w:val="003265D7"/>
    <w:rsid w:val="00326AB9"/>
    <w:rsid w:val="00362CD5"/>
    <w:rsid w:val="00386B95"/>
    <w:rsid w:val="003A6C27"/>
    <w:rsid w:val="003C6476"/>
    <w:rsid w:val="003C6954"/>
    <w:rsid w:val="003F30BE"/>
    <w:rsid w:val="00402C41"/>
    <w:rsid w:val="00427234"/>
    <w:rsid w:val="00434875"/>
    <w:rsid w:val="0043510E"/>
    <w:rsid w:val="004457F9"/>
    <w:rsid w:val="00447F61"/>
    <w:rsid w:val="00456E46"/>
    <w:rsid w:val="00460613"/>
    <w:rsid w:val="004730EC"/>
    <w:rsid w:val="0048742C"/>
    <w:rsid w:val="0049064A"/>
    <w:rsid w:val="004A5EA3"/>
    <w:rsid w:val="004B034D"/>
    <w:rsid w:val="004B20B4"/>
    <w:rsid w:val="004B6CB7"/>
    <w:rsid w:val="004D36AC"/>
    <w:rsid w:val="004E00A1"/>
    <w:rsid w:val="004F183E"/>
    <w:rsid w:val="004F38F3"/>
    <w:rsid w:val="00502151"/>
    <w:rsid w:val="00504FD9"/>
    <w:rsid w:val="00530D7F"/>
    <w:rsid w:val="00532EB5"/>
    <w:rsid w:val="00533645"/>
    <w:rsid w:val="00534CD4"/>
    <w:rsid w:val="00541C82"/>
    <w:rsid w:val="00556E38"/>
    <w:rsid w:val="00566A55"/>
    <w:rsid w:val="00572672"/>
    <w:rsid w:val="00572F03"/>
    <w:rsid w:val="00586110"/>
    <w:rsid w:val="0058784A"/>
    <w:rsid w:val="005C0504"/>
    <w:rsid w:val="005E6B9B"/>
    <w:rsid w:val="005F07F4"/>
    <w:rsid w:val="00620282"/>
    <w:rsid w:val="00682C9E"/>
    <w:rsid w:val="006A3C39"/>
    <w:rsid w:val="006A6BE8"/>
    <w:rsid w:val="006B13F6"/>
    <w:rsid w:val="006B50E9"/>
    <w:rsid w:val="006B62D9"/>
    <w:rsid w:val="006C1E0A"/>
    <w:rsid w:val="006D1311"/>
    <w:rsid w:val="006D2B37"/>
    <w:rsid w:val="006E1C01"/>
    <w:rsid w:val="006E6D7F"/>
    <w:rsid w:val="006F4AFA"/>
    <w:rsid w:val="006F6092"/>
    <w:rsid w:val="006F78FE"/>
    <w:rsid w:val="00707554"/>
    <w:rsid w:val="00741D37"/>
    <w:rsid w:val="00784D7D"/>
    <w:rsid w:val="007B1ABD"/>
    <w:rsid w:val="007B2792"/>
    <w:rsid w:val="007D291A"/>
    <w:rsid w:val="007E6231"/>
    <w:rsid w:val="007F61C0"/>
    <w:rsid w:val="0080261E"/>
    <w:rsid w:val="0083298F"/>
    <w:rsid w:val="00844091"/>
    <w:rsid w:val="00866413"/>
    <w:rsid w:val="00886CB2"/>
    <w:rsid w:val="008919C4"/>
    <w:rsid w:val="008A559A"/>
    <w:rsid w:val="008A6A13"/>
    <w:rsid w:val="008A6C1D"/>
    <w:rsid w:val="008C59BB"/>
    <w:rsid w:val="008D2844"/>
    <w:rsid w:val="008E46E2"/>
    <w:rsid w:val="008F2FAF"/>
    <w:rsid w:val="00907B7A"/>
    <w:rsid w:val="00921D62"/>
    <w:rsid w:val="00945360"/>
    <w:rsid w:val="00962081"/>
    <w:rsid w:val="00972077"/>
    <w:rsid w:val="00976FEB"/>
    <w:rsid w:val="009836D3"/>
    <w:rsid w:val="00992EE1"/>
    <w:rsid w:val="009A641D"/>
    <w:rsid w:val="009C1ADC"/>
    <w:rsid w:val="009D3EA5"/>
    <w:rsid w:val="009E2AC1"/>
    <w:rsid w:val="00A07B15"/>
    <w:rsid w:val="00A102D5"/>
    <w:rsid w:val="00A11C71"/>
    <w:rsid w:val="00A366AC"/>
    <w:rsid w:val="00A63E83"/>
    <w:rsid w:val="00A8024C"/>
    <w:rsid w:val="00A83725"/>
    <w:rsid w:val="00A85465"/>
    <w:rsid w:val="00AA14C9"/>
    <w:rsid w:val="00AB241D"/>
    <w:rsid w:val="00AB4C1F"/>
    <w:rsid w:val="00AD27D0"/>
    <w:rsid w:val="00AD3DC0"/>
    <w:rsid w:val="00AD56C4"/>
    <w:rsid w:val="00AF78DB"/>
    <w:rsid w:val="00B11FF2"/>
    <w:rsid w:val="00B13536"/>
    <w:rsid w:val="00B44765"/>
    <w:rsid w:val="00B5539D"/>
    <w:rsid w:val="00B65728"/>
    <w:rsid w:val="00B65B19"/>
    <w:rsid w:val="00B8214F"/>
    <w:rsid w:val="00B979DB"/>
    <w:rsid w:val="00BA0644"/>
    <w:rsid w:val="00BA64E0"/>
    <w:rsid w:val="00BC11ED"/>
    <w:rsid w:val="00BF1F18"/>
    <w:rsid w:val="00C03699"/>
    <w:rsid w:val="00C10BBA"/>
    <w:rsid w:val="00C2799E"/>
    <w:rsid w:val="00C57BC4"/>
    <w:rsid w:val="00C704D2"/>
    <w:rsid w:val="00C9159F"/>
    <w:rsid w:val="00CB22A7"/>
    <w:rsid w:val="00CC3BD7"/>
    <w:rsid w:val="00D0205D"/>
    <w:rsid w:val="00D16BD7"/>
    <w:rsid w:val="00D23BFF"/>
    <w:rsid w:val="00D626B4"/>
    <w:rsid w:val="00D7478A"/>
    <w:rsid w:val="00D80883"/>
    <w:rsid w:val="00DC32F5"/>
    <w:rsid w:val="00DC5ADA"/>
    <w:rsid w:val="00DD2219"/>
    <w:rsid w:val="00DD330B"/>
    <w:rsid w:val="00DD6EFD"/>
    <w:rsid w:val="00DE53C5"/>
    <w:rsid w:val="00E24BBA"/>
    <w:rsid w:val="00E44724"/>
    <w:rsid w:val="00E6359B"/>
    <w:rsid w:val="00E6412E"/>
    <w:rsid w:val="00E72A44"/>
    <w:rsid w:val="00E8496A"/>
    <w:rsid w:val="00E859EE"/>
    <w:rsid w:val="00E91229"/>
    <w:rsid w:val="00E944B0"/>
    <w:rsid w:val="00E967F5"/>
    <w:rsid w:val="00ED1E32"/>
    <w:rsid w:val="00ED5186"/>
    <w:rsid w:val="00EE6390"/>
    <w:rsid w:val="00EF652B"/>
    <w:rsid w:val="00F76874"/>
    <w:rsid w:val="00FA01C0"/>
    <w:rsid w:val="00FA5238"/>
    <w:rsid w:val="09889DD3"/>
    <w:rsid w:val="28F7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C4471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cs="Times New Roman" w:asciiTheme="minorHAnsi" w:hAnsiTheme="minorHAnsi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5" w:qFormat="1"/>
    <w:lsdException w:name="heading 2" w:uiPriority="5" w:qFormat="1"/>
    <w:lsdException w:name="heading 3" w:uiPriority="5" w:qFormat="1"/>
    <w:lsdException w:name="heading 4" w:uiPriority="5" w:qFormat="1"/>
    <w:lsdException w:name="heading 5" w:uiPriority="5"/>
    <w:lsdException w:name="heading 6" w:uiPriority="5"/>
    <w:lsdException w:name="heading 7" w:uiPriority="5" w:semiHidden="1" w:unhideWhenUsed="1"/>
    <w:lsdException w:name="heading 8" w:uiPriority="5" w:semiHidden="1" w:unhideWhenUsed="1"/>
    <w:lsdException w:name="heading 9" w:uiPriority="5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macro" w:semiHidden="1" w:unhideWhenUsed="1"/>
    <w:lsdException w:name="List" w:semiHidden="1" w:unhideWhenUsed="1"/>
    <w:lsdException w:name="List Bullet" w:uiPriority="1" w:semiHidden="1" w:unhideWhenUsed="1" w:qFormat="1"/>
    <w:lsdException w:name="List Number" w:qFormat="1"/>
    <w:lsdException w:name="List Bullet 2" w:uiPriority="1" w:semiHidden="1" w:unhideWhenUsed="1" w:qFormat="1"/>
    <w:lsdException w:name="List Bullet 3" w:uiPriority="1" w:semiHidden="1" w:unhideWhenUsed="1"/>
    <w:lsdException w:name="List Bullet 4" w:uiPriority="1" w:semiHidden="1" w:unhideWhenUsed="1"/>
    <w:lsdException w:name="List Bullet 5" w:uiPriority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Strong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/>
    <w:lsdException w:name="Smart Hyperlink" w:uiPriority="99"/>
    <w:lsdException w:name="Hashtag" w:uiPriority="99"/>
    <w:lsdException w:name="Unresolved Mention" w:uiPriority="99"/>
    <w:lsdException w:name="Smart Link" w:uiPriority="99"/>
  </w:latentStyles>
  <w:style w:type="paragraph" w:styleId="Standard" w:default="1">
    <w:name w:val="Normal"/>
    <w:qFormat/>
    <w:rsid w:val="00BA0644"/>
    <w:pPr>
      <w:spacing w:after="240"/>
    </w:pPr>
  </w:style>
  <w:style w:type="paragraph" w:styleId="berschrift1">
    <w:name w:val="heading 1"/>
    <w:next w:val="Standard"/>
    <w:link w:val="berschrift1Zchn"/>
    <w:uiPriority w:val="5"/>
    <w:qFormat/>
    <w:rsid w:val="004D36AC"/>
    <w:pPr>
      <w:keepNext/>
      <w:keepLines/>
      <w:numPr>
        <w:numId w:val="8"/>
      </w:numPr>
      <w:tabs>
        <w:tab w:val="left" w:pos="567"/>
        <w:tab w:val="left" w:pos="709"/>
        <w:tab w:val="left" w:pos="851"/>
      </w:tabs>
      <w:spacing w:before="400" w:after="200"/>
      <w:outlineLvl w:val="0"/>
    </w:pPr>
    <w:rPr>
      <w:rFonts w:asciiTheme="majorHAnsi" w:hAnsiTheme="majorHAnsi"/>
      <w:b/>
      <w:sz w:val="28"/>
      <w:szCs w:val="28"/>
      <w:lang w:val="de-CH" w:eastAsia="en-US"/>
    </w:rPr>
  </w:style>
  <w:style w:type="paragraph" w:styleId="berschrift2">
    <w:name w:val="heading 2"/>
    <w:basedOn w:val="berschrift1"/>
    <w:next w:val="Standard"/>
    <w:link w:val="berschrift2Zchn"/>
    <w:uiPriority w:val="5"/>
    <w:qFormat/>
    <w:rsid w:val="00EF652B"/>
    <w:pPr>
      <w:numPr>
        <w:ilvl w:val="1"/>
      </w:numPr>
      <w:tabs>
        <w:tab w:val="clear" w:pos="567"/>
      </w:tabs>
      <w:spacing w:before="240" w:after="120"/>
      <w:outlineLvl w:val="1"/>
    </w:pPr>
  </w:style>
  <w:style w:type="paragraph" w:styleId="berschrift3">
    <w:name w:val="heading 3"/>
    <w:basedOn w:val="berschrift2"/>
    <w:next w:val="Standard"/>
    <w:link w:val="berschrift3Zchn"/>
    <w:uiPriority w:val="5"/>
    <w:rsid w:val="00EF652B"/>
    <w:pPr>
      <w:numPr>
        <w:ilvl w:val="2"/>
      </w:numPr>
      <w:tabs>
        <w:tab w:val="clear" w:pos="709"/>
        <w:tab w:val="left" w:pos="993"/>
        <w:tab w:val="left" w:pos="1134"/>
      </w:tabs>
      <w:spacing w:after="0"/>
      <w:outlineLvl w:val="2"/>
    </w:pPr>
    <w:rPr>
      <w:sz w:val="24"/>
      <w:szCs w:val="24"/>
    </w:rPr>
  </w:style>
  <w:style w:type="paragraph" w:styleId="berschrift4">
    <w:name w:val="heading 4"/>
    <w:basedOn w:val="berschrift3"/>
    <w:next w:val="Standard"/>
    <w:link w:val="berschrift4Zchn"/>
    <w:uiPriority w:val="5"/>
    <w:rsid w:val="00EF652B"/>
    <w:pPr>
      <w:numPr>
        <w:ilvl w:val="3"/>
      </w:numPr>
      <w:tabs>
        <w:tab w:val="clear" w:pos="851"/>
        <w:tab w:val="left" w:pos="1276"/>
      </w:tabs>
      <w:outlineLvl w:val="3"/>
    </w:pPr>
  </w:style>
  <w:style w:type="paragraph" w:styleId="berschrift5">
    <w:name w:val="heading 5"/>
    <w:basedOn w:val="berschrift4"/>
    <w:next w:val="Standard"/>
    <w:link w:val="berschrift5Zchn"/>
    <w:uiPriority w:val="5"/>
    <w:rsid w:val="00EF652B"/>
    <w:pPr>
      <w:numPr>
        <w:ilvl w:val="4"/>
      </w:numPr>
      <w:tabs>
        <w:tab w:val="clear" w:pos="993"/>
        <w:tab w:val="clear" w:pos="1134"/>
        <w:tab w:val="left" w:pos="1106"/>
        <w:tab w:val="left" w:pos="1418"/>
        <w:tab w:val="left" w:pos="1560"/>
      </w:tabs>
      <w:outlineLvl w:val="4"/>
    </w:pPr>
  </w:style>
  <w:style w:type="paragraph" w:styleId="berschrift6">
    <w:name w:val="heading 6"/>
    <w:basedOn w:val="berschrift5"/>
    <w:next w:val="Standard"/>
    <w:link w:val="berschrift6Zchn"/>
    <w:uiPriority w:val="5"/>
    <w:rsid w:val="00EF652B"/>
    <w:pPr>
      <w:numPr>
        <w:ilvl w:val="5"/>
      </w:numPr>
      <w:tabs>
        <w:tab w:val="clear" w:pos="1106"/>
        <w:tab w:val="clear" w:pos="1276"/>
        <w:tab w:val="left" w:pos="1701"/>
      </w:tabs>
      <w:outlineLvl w:val="5"/>
    </w:pPr>
  </w:style>
  <w:style w:type="paragraph" w:styleId="berschrift7">
    <w:name w:val="heading 7"/>
    <w:basedOn w:val="berschrift6"/>
    <w:next w:val="Standard"/>
    <w:link w:val="berschrift7Zchn"/>
    <w:uiPriority w:val="5"/>
    <w:rsid w:val="00EF652B"/>
    <w:pPr>
      <w:numPr>
        <w:ilvl w:val="6"/>
      </w:numPr>
      <w:tabs>
        <w:tab w:val="clear" w:pos="1418"/>
        <w:tab w:val="left" w:pos="1843"/>
      </w:tabs>
      <w:outlineLvl w:val="6"/>
    </w:pPr>
  </w:style>
  <w:style w:type="paragraph" w:styleId="berschrift8">
    <w:name w:val="heading 8"/>
    <w:basedOn w:val="berschrift7"/>
    <w:next w:val="Standard"/>
    <w:link w:val="berschrift8Zchn"/>
    <w:uiPriority w:val="5"/>
    <w:rsid w:val="00EF652B"/>
    <w:pPr>
      <w:numPr>
        <w:ilvl w:val="7"/>
      </w:numPr>
      <w:tabs>
        <w:tab w:val="clear" w:pos="1560"/>
        <w:tab w:val="clear" w:pos="1701"/>
        <w:tab w:val="left" w:pos="1673"/>
        <w:tab w:val="left" w:pos="1985"/>
      </w:tabs>
      <w:outlineLvl w:val="7"/>
    </w:pPr>
  </w:style>
  <w:style w:type="paragraph" w:styleId="berschrift9">
    <w:name w:val="heading 9"/>
    <w:basedOn w:val="berschrift8"/>
    <w:next w:val="Standard"/>
    <w:link w:val="berschrift9Zchn"/>
    <w:uiPriority w:val="5"/>
    <w:rsid w:val="00EF652B"/>
    <w:pPr>
      <w:numPr>
        <w:ilvl w:val="8"/>
      </w:numPr>
      <w:tabs>
        <w:tab w:val="clear" w:pos="1673"/>
        <w:tab w:val="clear" w:pos="1843"/>
        <w:tab w:val="left" w:pos="2127"/>
      </w:tabs>
      <w:outlineLvl w:val="8"/>
    </w:p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numbering" w:styleId="111111">
    <w:name w:val="Outline List 2"/>
    <w:basedOn w:val="KeineListe"/>
    <w:semiHidden/>
    <w:rsid w:val="00B5539D"/>
    <w:pPr>
      <w:numPr>
        <w:numId w:val="1"/>
      </w:numPr>
    </w:pPr>
  </w:style>
  <w:style w:type="numbering" w:styleId="1ai">
    <w:name w:val="Outline List 1"/>
    <w:basedOn w:val="KeineListe"/>
    <w:semiHidden/>
    <w:rsid w:val="00B5539D"/>
    <w:pPr>
      <w:numPr>
        <w:numId w:val="2"/>
      </w:numPr>
    </w:pPr>
  </w:style>
  <w:style w:type="numbering" w:styleId="berschrift" w:customStyle="1">
    <w:name w:val="Überschrift"/>
    <w:uiPriority w:val="99"/>
    <w:rsid w:val="00EF652B"/>
    <w:pPr>
      <w:numPr>
        <w:numId w:val="7"/>
      </w:numPr>
    </w:pPr>
  </w:style>
  <w:style w:type="character" w:styleId="berschrift1Zchn" w:customStyle="1">
    <w:name w:val="Überschrift 1 Zchn"/>
    <w:basedOn w:val="Absatz-Standardschriftart"/>
    <w:link w:val="berschrift1"/>
    <w:uiPriority w:val="5"/>
    <w:rsid w:val="004D36AC"/>
    <w:rPr>
      <w:rFonts w:asciiTheme="majorHAnsi" w:hAnsiTheme="majorHAnsi"/>
      <w:b/>
      <w:sz w:val="28"/>
      <w:szCs w:val="28"/>
      <w:lang w:val="de-CH" w:eastAsia="en-US"/>
    </w:rPr>
  </w:style>
  <w:style w:type="character" w:styleId="berschrift2Zchn" w:customStyle="1">
    <w:name w:val="Überschrift 2 Zchn"/>
    <w:basedOn w:val="Absatz-Standardschriftart"/>
    <w:link w:val="berschrift2"/>
    <w:uiPriority w:val="5"/>
    <w:rsid w:val="00EF652B"/>
    <w:rPr>
      <w:rFonts w:asciiTheme="majorHAnsi" w:hAnsiTheme="majorHAnsi"/>
      <w:b/>
      <w:sz w:val="28"/>
      <w:szCs w:val="28"/>
      <w:lang w:val="de-CH" w:eastAsia="en-US"/>
    </w:rPr>
  </w:style>
  <w:style w:type="character" w:styleId="berschrift3Zchn" w:customStyle="1">
    <w:name w:val="Überschrift 3 Zchn"/>
    <w:basedOn w:val="Absatz-Standardschriftart"/>
    <w:link w:val="berschrift3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4Zchn" w:customStyle="1">
    <w:name w:val="Überschrift 4 Zchn"/>
    <w:basedOn w:val="Absatz-Standardschriftart"/>
    <w:link w:val="berschrift4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5Zchn" w:customStyle="1">
    <w:name w:val="Überschrift 5 Zchn"/>
    <w:basedOn w:val="Absatz-Standardschriftart"/>
    <w:link w:val="berschrift5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6Zchn" w:customStyle="1">
    <w:name w:val="Überschrift 6 Zchn"/>
    <w:basedOn w:val="Absatz-Standardschriftart"/>
    <w:link w:val="berschrift6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7Zchn" w:customStyle="1">
    <w:name w:val="Überschrift 7 Zchn"/>
    <w:basedOn w:val="Absatz-Standardschriftart"/>
    <w:link w:val="berschrift7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8Zchn" w:customStyle="1">
    <w:name w:val="Überschrift 8 Zchn"/>
    <w:basedOn w:val="Absatz-Standardschriftart"/>
    <w:link w:val="berschrift8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character" w:styleId="berschrift9Zchn" w:customStyle="1">
    <w:name w:val="Überschrift 9 Zchn"/>
    <w:basedOn w:val="Absatz-Standardschriftart"/>
    <w:link w:val="berschrift9"/>
    <w:uiPriority w:val="5"/>
    <w:rsid w:val="00EF652B"/>
    <w:rPr>
      <w:rFonts w:asciiTheme="majorHAnsi" w:hAnsiTheme="majorHAnsi"/>
      <w:b/>
      <w:sz w:val="24"/>
      <w:szCs w:val="24"/>
      <w:lang w:val="de-CH" w:eastAsia="en-US"/>
    </w:rPr>
  </w:style>
  <w:style w:type="numbering" w:styleId="Bullet" w:customStyle="1">
    <w:name w:val="Bullet"/>
    <w:uiPriority w:val="99"/>
    <w:rsid w:val="00EE6390"/>
    <w:pPr>
      <w:numPr>
        <w:numId w:val="9"/>
      </w:numPr>
    </w:pPr>
  </w:style>
  <w:style w:type="paragraph" w:styleId="ColumnTextCentered" w:customStyle="1">
    <w:name w:val="ColumnTextCentered"/>
    <w:basedOn w:val="Standard"/>
    <w:rsid w:val="00B5539D"/>
    <w:pPr>
      <w:spacing w:before="20"/>
      <w:jc w:val="center"/>
    </w:pPr>
  </w:style>
  <w:style w:type="paragraph" w:styleId="ColumnTextLeft" w:customStyle="1">
    <w:name w:val="ColumnTextLeft"/>
    <w:basedOn w:val="Standard"/>
    <w:rsid w:val="00B5539D"/>
    <w:pPr>
      <w:spacing w:before="20"/>
    </w:pPr>
  </w:style>
  <w:style w:type="paragraph" w:styleId="ColumnTextLeftBold" w:customStyle="1">
    <w:name w:val="ColumnTextLeftBold"/>
    <w:basedOn w:val="ColumnTextLeft"/>
    <w:rsid w:val="00B5539D"/>
    <w:rPr>
      <w:b/>
    </w:rPr>
  </w:style>
  <w:style w:type="paragraph" w:styleId="ColumnTextRight" w:customStyle="1">
    <w:name w:val="ColumnTextRight"/>
    <w:basedOn w:val="Standard"/>
    <w:rsid w:val="00B5539D"/>
    <w:pPr>
      <w:spacing w:before="20"/>
      <w:jc w:val="right"/>
    </w:pPr>
  </w:style>
  <w:style w:type="paragraph" w:styleId="ColumnTitleCentered" w:customStyle="1">
    <w:name w:val="ColumnTitleCentered"/>
    <w:basedOn w:val="Standard"/>
    <w:next w:val="ColumnTextCentered"/>
    <w:rsid w:val="00921D62"/>
    <w:pPr>
      <w:pBdr>
        <w:bottom w:val="single" w:color="auto" w:sz="6" w:space="1"/>
      </w:pBdr>
      <w:spacing w:after="40"/>
      <w:jc w:val="center"/>
    </w:pPr>
    <w:rPr>
      <w:b/>
      <w:sz w:val="15"/>
    </w:rPr>
  </w:style>
  <w:style w:type="paragraph" w:styleId="ColumnTitleLeft" w:customStyle="1">
    <w:name w:val="ColumnTitleLeft"/>
    <w:basedOn w:val="Standard"/>
    <w:next w:val="ColumnTextLeft"/>
    <w:rsid w:val="00B5539D"/>
    <w:pPr>
      <w:pBdr>
        <w:bottom w:val="single" w:color="auto" w:sz="6" w:space="1"/>
      </w:pBdr>
      <w:spacing w:after="40"/>
    </w:pPr>
    <w:rPr>
      <w:b/>
      <w:sz w:val="15"/>
    </w:rPr>
  </w:style>
  <w:style w:type="paragraph" w:styleId="ColumnTitleRight" w:customStyle="1">
    <w:name w:val="ColumnTitleRight"/>
    <w:basedOn w:val="Standard"/>
    <w:rsid w:val="00B5539D"/>
    <w:pPr>
      <w:pBdr>
        <w:bottom w:val="single" w:color="auto" w:sz="6" w:space="1"/>
      </w:pBdr>
      <w:spacing w:after="40"/>
      <w:jc w:val="right"/>
    </w:pPr>
    <w:rPr>
      <w:b/>
      <w:sz w:val="15"/>
    </w:rPr>
  </w:style>
  <w:style w:type="table" w:styleId="SWISSCOMTabelle" w:customStyle="1">
    <w:name w:val="SWISSCOM Tabelle"/>
    <w:basedOn w:val="NormaleTabelle"/>
    <w:uiPriority w:val="99"/>
    <w:rsid w:val="00EE6390"/>
    <w:rPr>
      <w:sz w:val="18"/>
    </w:rPr>
    <w:tblPr>
      <w:tblStyleRowBandSize w:val="1"/>
      <w:tblStyleColBandSize w:val="1"/>
      <w:tblCellMar>
        <w:top w:w="74" w:type="dxa"/>
        <w:left w:w="85" w:type="dxa"/>
        <w:bottom w:w="74" w:type="dxa"/>
        <w:right w:w="85" w:type="dxa"/>
      </w:tblCellMar>
    </w:tblPr>
    <w:tblStylePr w:type="firstRow">
      <w:pPr>
        <w:wordWrap/>
        <w:spacing w:before="0" w:beforeLines="0" w:beforeAutospacing="0" w:after="0" w:afterLines="0" w:afterAutospacing="0" w:line="264" w:lineRule="auto"/>
        <w:jc w:val="left"/>
      </w:pPr>
      <w:rPr>
        <w:rFonts w:ascii="Gotham" w:hAnsi="Gotham"/>
        <w:b/>
        <w:i w:val="0"/>
        <w:color w:val="auto"/>
        <w:sz w:val="18"/>
        <w:u w:val="none"/>
      </w:rPr>
      <w:tblPr/>
      <w:tcPr>
        <w:tcBorders>
          <w:bottom w:val="single" w:color="0EABA9" w:sz="4" w:space="0"/>
        </w:tcBorders>
      </w:tcPr>
    </w:tblStylePr>
    <w:tblStylePr w:type="lastRow">
      <w:rPr>
        <w:b/>
      </w:rPr>
      <w:tblPr/>
      <w:tcPr>
        <w:tcBorders>
          <w:top w:val="single" w:color="auto" w:sz="4" w:space="0"/>
          <w:bottom w:val="single" w:color="auto" w:sz="4" w:space="0"/>
        </w:tcBorders>
      </w:tcPr>
    </w:tblStylePr>
    <w:tblStylePr w:type="firstCol">
      <w:rPr>
        <w:b/>
      </w:rPr>
    </w:tblStylePr>
    <w:tblStylePr w:type="band2Horz">
      <w:rPr>
        <w:rFonts w:ascii="Gotham" w:hAnsi="Gotham"/>
        <w:sz w:val="20"/>
      </w:rPr>
    </w:tblStylePr>
  </w:style>
  <w:style w:type="paragraph" w:styleId="KeinLeerraum">
    <w:name w:val="No Spacing"/>
    <w:uiPriority w:val="1"/>
    <w:rsid w:val="0049064A"/>
    <w:rPr>
      <w:sz w:val="2"/>
    </w:rPr>
  </w:style>
  <w:style w:type="paragraph" w:styleId="Datum">
    <w:name w:val="Date"/>
    <w:basedOn w:val="Standard"/>
    <w:next w:val="Standard"/>
    <w:rsid w:val="00B5539D"/>
  </w:style>
  <w:style w:type="paragraph" w:styleId="DocInfo" w:customStyle="1">
    <w:name w:val="DocInfo"/>
    <w:basedOn w:val="Standard"/>
    <w:rsid w:val="00B5539D"/>
    <w:rPr>
      <w:color w:val="FFFFFF"/>
      <w:sz w:val="2"/>
    </w:rPr>
  </w:style>
  <w:style w:type="paragraph" w:styleId="Enclosures" w:customStyle="1">
    <w:name w:val="Enclosures"/>
    <w:basedOn w:val="Standard"/>
    <w:next w:val="Aufzhlungszeichen"/>
    <w:rsid w:val="00B5539D"/>
    <w:pPr>
      <w:spacing w:before="1160"/>
    </w:pPr>
  </w:style>
  <w:style w:type="paragraph" w:styleId="Aufzhlungszeichen">
    <w:name w:val="List Bullet"/>
    <w:basedOn w:val="Standard"/>
    <w:uiPriority w:val="1"/>
    <w:qFormat/>
    <w:rsid w:val="00EE6390"/>
    <w:pPr>
      <w:numPr>
        <w:numId w:val="9"/>
      </w:numPr>
      <w:spacing w:before="120" w:after="120"/>
      <w:contextualSpacing/>
    </w:pPr>
    <w:rPr>
      <w:rFonts w:eastAsiaTheme="minorHAnsi" w:cstheme="minorBidi"/>
      <w:lang w:eastAsia="en-US"/>
    </w:rPr>
  </w:style>
  <w:style w:type="paragraph" w:styleId="Endnotentext">
    <w:name w:val="endnote text"/>
    <w:basedOn w:val="Standard"/>
    <w:rsid w:val="00B5539D"/>
    <w:rPr>
      <w:sz w:val="15"/>
    </w:rPr>
  </w:style>
  <w:style w:type="paragraph" w:styleId="Fuzeile">
    <w:name w:val="footer"/>
    <w:basedOn w:val="Standard"/>
    <w:link w:val="FuzeileZchn"/>
    <w:rsid w:val="0049064A"/>
    <w:pPr>
      <w:tabs>
        <w:tab w:val="left" w:pos="1134"/>
      </w:tabs>
      <w:spacing w:after="0"/>
    </w:pPr>
    <w:rPr>
      <w:sz w:val="16"/>
    </w:rPr>
  </w:style>
  <w:style w:type="paragraph" w:styleId="Funotentext">
    <w:name w:val="footnote text"/>
    <w:basedOn w:val="Standard"/>
    <w:rsid w:val="00B5539D"/>
    <w:rPr>
      <w:sz w:val="15"/>
    </w:rPr>
  </w:style>
  <w:style w:type="paragraph" w:styleId="Kopfzeile">
    <w:name w:val="header"/>
    <w:basedOn w:val="Standard"/>
    <w:link w:val="KopfzeileZchn"/>
    <w:rsid w:val="00B5539D"/>
  </w:style>
  <w:style w:type="paragraph" w:styleId="Hidden" w:customStyle="1">
    <w:name w:val="Hidden"/>
    <w:basedOn w:val="Standard"/>
    <w:rsid w:val="00B5539D"/>
    <w:rPr>
      <w:vanish/>
      <w:color w:val="0000FF"/>
      <w:sz w:val="15"/>
    </w:rPr>
  </w:style>
  <w:style w:type="character" w:styleId="Hyperlink">
    <w:name w:val="Hyperlink"/>
    <w:basedOn w:val="Absatz-Standardschriftart"/>
    <w:rsid w:val="00B5539D"/>
    <w:rPr>
      <w:color w:val="0000FF"/>
      <w:u w:val="single"/>
    </w:rPr>
  </w:style>
  <w:style w:type="paragraph" w:styleId="Liste">
    <w:name w:val="List"/>
    <w:basedOn w:val="Standard"/>
    <w:rsid w:val="00B5539D"/>
    <w:pPr>
      <w:ind w:left="283" w:hanging="283"/>
    </w:pPr>
  </w:style>
  <w:style w:type="paragraph" w:styleId="Aufzhlungszeichen2">
    <w:name w:val="List Bullet 2"/>
    <w:basedOn w:val="Standard"/>
    <w:uiPriority w:val="1"/>
    <w:qFormat/>
    <w:rsid w:val="00EE6390"/>
    <w:pPr>
      <w:numPr>
        <w:ilvl w:val="1"/>
        <w:numId w:val="9"/>
      </w:numPr>
      <w:spacing w:before="120" w:after="120"/>
      <w:contextualSpacing/>
    </w:pPr>
    <w:rPr>
      <w:rFonts w:eastAsiaTheme="minorHAnsi" w:cstheme="minorBidi"/>
      <w:lang w:eastAsia="en-US"/>
    </w:rPr>
  </w:style>
  <w:style w:type="paragraph" w:styleId="Aufzhlungszeichen3">
    <w:name w:val="List Bullet 3"/>
    <w:basedOn w:val="Standard"/>
    <w:uiPriority w:val="1"/>
    <w:rsid w:val="00EE6390"/>
    <w:pPr>
      <w:numPr>
        <w:ilvl w:val="2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Aufzhlungszeichen4">
    <w:name w:val="List Bullet 4"/>
    <w:basedOn w:val="Standard"/>
    <w:uiPriority w:val="1"/>
    <w:rsid w:val="00EE6390"/>
    <w:pPr>
      <w:numPr>
        <w:ilvl w:val="3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Aufzhlungszeichen5">
    <w:name w:val="List Bullet 5"/>
    <w:basedOn w:val="Standard"/>
    <w:uiPriority w:val="1"/>
    <w:rsid w:val="00EE6390"/>
    <w:pPr>
      <w:numPr>
        <w:ilvl w:val="4"/>
        <w:numId w:val="9"/>
      </w:numPr>
      <w:spacing w:before="120" w:after="120"/>
      <w:contextualSpacing/>
    </w:pPr>
    <w:rPr>
      <w:rFonts w:eastAsiaTheme="minorHAnsi" w:cstheme="minorBidi"/>
      <w:lang w:val="de-CH" w:eastAsia="en-US"/>
    </w:rPr>
  </w:style>
  <w:style w:type="paragraph" w:styleId="Listennummer">
    <w:name w:val="List Number"/>
    <w:basedOn w:val="Standard"/>
    <w:qFormat/>
    <w:rsid w:val="00B979DB"/>
    <w:pPr>
      <w:numPr>
        <w:numId w:val="4"/>
      </w:numPr>
      <w:spacing w:after="0"/>
    </w:pPr>
  </w:style>
  <w:style w:type="paragraph" w:styleId="Listennummer2">
    <w:name w:val="List Number 2"/>
    <w:basedOn w:val="Listennummer"/>
    <w:rsid w:val="00B979DB"/>
    <w:pPr>
      <w:numPr>
        <w:ilvl w:val="1"/>
      </w:numPr>
    </w:pPr>
  </w:style>
  <w:style w:type="paragraph" w:styleId="Listennummer3">
    <w:name w:val="List Number 3"/>
    <w:basedOn w:val="Listennummer2"/>
    <w:rsid w:val="00B979DB"/>
    <w:pPr>
      <w:numPr>
        <w:ilvl w:val="2"/>
      </w:numPr>
    </w:pPr>
  </w:style>
  <w:style w:type="paragraph" w:styleId="Listennummer4">
    <w:name w:val="List Number 4"/>
    <w:basedOn w:val="Standard"/>
    <w:rsid w:val="003C6476"/>
    <w:pPr>
      <w:numPr>
        <w:numId w:val="5"/>
      </w:numPr>
      <w:spacing w:after="0"/>
      <w:ind w:left="1361" w:hanging="340"/>
      <w:contextualSpacing/>
    </w:pPr>
  </w:style>
  <w:style w:type="paragraph" w:styleId="Listennummer5">
    <w:name w:val="List Number 5"/>
    <w:basedOn w:val="Standard"/>
    <w:rsid w:val="003C6476"/>
    <w:pPr>
      <w:numPr>
        <w:numId w:val="6"/>
      </w:numPr>
      <w:spacing w:after="0"/>
      <w:ind w:left="1701" w:hanging="340"/>
      <w:contextualSpacing/>
    </w:pPr>
  </w:style>
  <w:style w:type="paragraph" w:styleId="Marginalia" w:customStyle="1">
    <w:name w:val="Marginalia"/>
    <w:basedOn w:val="Standard"/>
    <w:rsid w:val="00B5539D"/>
    <w:pPr>
      <w:spacing w:before="80"/>
    </w:pPr>
    <w:rPr>
      <w:sz w:val="15"/>
    </w:rPr>
  </w:style>
  <w:style w:type="character" w:styleId="Seitenzahl">
    <w:name w:val="page number"/>
    <w:basedOn w:val="Absatz-Standardschriftart"/>
    <w:rsid w:val="00502151"/>
    <w:rPr>
      <w:rFonts w:ascii="Trebuchet MS" w:hAnsi="Trebuchet MS"/>
      <w:sz w:val="15"/>
    </w:rPr>
  </w:style>
  <w:style w:type="paragraph" w:styleId="Recipient" w:customStyle="1">
    <w:name w:val="Recipient"/>
    <w:basedOn w:val="Standard"/>
    <w:rsid w:val="00DE53C5"/>
    <w:pPr>
      <w:spacing w:after="0"/>
    </w:pPr>
  </w:style>
  <w:style w:type="paragraph" w:styleId="ReferenceBlock" w:customStyle="1">
    <w:name w:val="ReferenceBlock"/>
    <w:basedOn w:val="Standard"/>
    <w:rsid w:val="00502151"/>
    <w:rPr>
      <w:sz w:val="15"/>
    </w:rPr>
  </w:style>
  <w:style w:type="paragraph" w:styleId="ReferenceBlockBold" w:customStyle="1">
    <w:name w:val="ReferenceBlockBold"/>
    <w:basedOn w:val="Standard"/>
    <w:rsid w:val="00502151"/>
    <w:rPr>
      <w:b/>
      <w:sz w:val="15"/>
    </w:rPr>
  </w:style>
  <w:style w:type="paragraph" w:styleId="ReferenceData" w:customStyle="1">
    <w:name w:val="ReferenceData"/>
    <w:basedOn w:val="Standard"/>
    <w:rsid w:val="0049064A"/>
    <w:pPr>
      <w:spacing w:after="0"/>
    </w:pPr>
    <w:rPr>
      <w:sz w:val="16"/>
    </w:rPr>
  </w:style>
  <w:style w:type="paragraph" w:styleId="ReferenceDataBold" w:customStyle="1">
    <w:name w:val="ReferenceDataBold"/>
    <w:basedOn w:val="Standard"/>
    <w:rsid w:val="00B5539D"/>
    <w:rPr>
      <w:b/>
    </w:rPr>
  </w:style>
  <w:style w:type="paragraph" w:styleId="SenderAddress" w:customStyle="1">
    <w:name w:val="SenderAddress"/>
    <w:basedOn w:val="Standard"/>
    <w:rsid w:val="0049064A"/>
    <w:pPr>
      <w:spacing w:after="0"/>
    </w:pPr>
    <w:rPr>
      <w:sz w:val="12"/>
    </w:rPr>
  </w:style>
  <w:style w:type="paragraph" w:styleId="Titel">
    <w:name w:val="Title"/>
    <w:basedOn w:val="Standard"/>
    <w:next w:val="Untertitel"/>
    <w:qFormat/>
    <w:rsid w:val="00EF652B"/>
    <w:pPr>
      <w:framePr w:w="9356" w:h="2926" w:wrap="notBeside" w:hAnchor="text" w:y="1" w:anchorLock="1"/>
      <w:tabs>
        <w:tab w:val="left" w:pos="5160"/>
      </w:tabs>
      <w:spacing w:before="1920"/>
    </w:pPr>
    <w:rPr>
      <w:rFonts w:cs="Arial" w:asciiTheme="majorHAnsi" w:hAnsiTheme="majorHAnsi"/>
      <w:b/>
      <w:bCs/>
      <w:kern w:val="28"/>
      <w:sz w:val="80"/>
      <w:szCs w:val="80"/>
      <w:lang w:val="de-CH"/>
    </w:rPr>
  </w:style>
  <w:style w:type="character" w:styleId="Fett">
    <w:name w:val="Strong"/>
    <w:basedOn w:val="Absatz-Standardschriftart"/>
    <w:qFormat/>
    <w:rsid w:val="0003308D"/>
    <w:rPr>
      <w:rFonts w:asciiTheme="majorHAnsi" w:hAnsiTheme="majorHAnsi"/>
      <w:b/>
      <w:bCs/>
    </w:rPr>
  </w:style>
  <w:style w:type="paragraph" w:styleId="Untertitel">
    <w:name w:val="Subtitle"/>
    <w:basedOn w:val="Titel"/>
    <w:qFormat/>
    <w:rsid w:val="004D36AC"/>
    <w:pPr>
      <w:framePr w:w="0" w:wrap="auto" w:yAlign="inline" w:hRule="auto"/>
      <w:spacing w:before="240" w:after="0"/>
    </w:pPr>
    <w:rPr>
      <w:bCs w:val="0"/>
      <w:sz w:val="20"/>
      <w:szCs w:val="24"/>
    </w:rPr>
  </w:style>
  <w:style w:type="table" w:styleId="TabelleAktuell">
    <w:name w:val="Table Contemporary"/>
    <w:basedOn w:val="NormaleTabelle"/>
    <w:semiHidden/>
    <w:rsid w:val="00B5539D"/>
    <w:pPr>
      <w:spacing w:line="259" w:lineRule="auto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lenraster">
    <w:name w:val="Table Grid"/>
    <w:basedOn w:val="NormaleTabelle"/>
    <w:rsid w:val="008F2F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Raster1">
    <w:name w:val="Table Grid 1"/>
    <w:basedOn w:val="NormaleTabelle"/>
    <w:semiHidden/>
    <w:rsid w:val="00B5539D"/>
    <w:pPr>
      <w:spacing w:line="259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Raster2">
    <w:name w:val="Table Grid 2"/>
    <w:basedOn w:val="NormaleTabelle"/>
    <w:semiHidden/>
    <w:rsid w:val="00B5539D"/>
    <w:pPr>
      <w:spacing w:line="259" w:lineRule="auto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Raster3">
    <w:name w:val="Table Grid 3"/>
    <w:basedOn w:val="NormaleTabelle"/>
    <w:semiHidden/>
    <w:rsid w:val="00B5539D"/>
    <w:pPr>
      <w:spacing w:line="259" w:lineRule="auto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Raster4">
    <w:name w:val="Table Grid 4"/>
    <w:basedOn w:val="NormaleTabelle"/>
    <w:semiHidden/>
    <w:rsid w:val="00B5539D"/>
    <w:pPr>
      <w:spacing w:line="259" w:lineRule="auto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Raster5">
    <w:name w:val="Table Grid 5"/>
    <w:basedOn w:val="NormaleTabelle"/>
    <w:semiHidden/>
    <w:rsid w:val="00B5539D"/>
    <w:pPr>
      <w:spacing w:line="259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leRaster6">
    <w:name w:val="Table Grid 6"/>
    <w:basedOn w:val="NormaleTabelle"/>
    <w:semiHidden/>
    <w:rsid w:val="00B5539D"/>
    <w:pPr>
      <w:spacing w:line="259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leRaster7">
    <w:name w:val="Table Grid 7"/>
    <w:basedOn w:val="NormaleTabelle"/>
    <w:semiHidden/>
    <w:rsid w:val="00B5539D"/>
    <w:pPr>
      <w:spacing w:line="259" w:lineRule="auto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leRaster8">
    <w:name w:val="Table Grid 8"/>
    <w:basedOn w:val="NormaleTabelle"/>
    <w:semiHidden/>
    <w:rsid w:val="00B5539D"/>
    <w:pPr>
      <w:spacing w:line="259" w:lineRule="auto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Liste4">
    <w:name w:val="Table List 4"/>
    <w:basedOn w:val="NormaleTabelle"/>
    <w:semiHidden/>
    <w:rsid w:val="00B5539D"/>
    <w:pPr>
      <w:spacing w:line="259" w:lineRule="auto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B5539D"/>
    <w:pPr>
      <w:spacing w:line="259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leListe6">
    <w:name w:val="Table List 6"/>
    <w:basedOn w:val="NormaleTabelle"/>
    <w:semiHidden/>
    <w:rsid w:val="00B5539D"/>
    <w:pPr>
      <w:spacing w:line="259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B5539D"/>
    <w:pPr>
      <w:spacing w:line="259" w:lineRule="auto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B5539D"/>
    <w:pPr>
      <w:spacing w:line="259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leProfessionell">
    <w:name w:val="Table Professional"/>
    <w:basedOn w:val="NormaleTabelle"/>
    <w:semiHidden/>
    <w:rsid w:val="00B5539D"/>
    <w:pPr>
      <w:spacing w:line="259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5539D"/>
    <w:pPr>
      <w:spacing w:line="259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itle" w:customStyle="1">
    <w:name w:val="TableTitle"/>
    <w:basedOn w:val="Standard"/>
    <w:rsid w:val="00AD27D0"/>
    <w:pPr>
      <w:pBdr>
        <w:bottom w:val="single" w:color="auto" w:sz="6" w:space="1"/>
      </w:pBdr>
    </w:pPr>
    <w:rPr>
      <w:b/>
    </w:rPr>
  </w:style>
  <w:style w:type="paragraph" w:styleId="Filename" w:customStyle="1">
    <w:name w:val="Filename"/>
    <w:basedOn w:val="Standard"/>
    <w:rsid w:val="0010532D"/>
    <w:pPr>
      <w:tabs>
        <w:tab w:val="left" w:pos="1134"/>
      </w:tabs>
      <w:spacing w:after="0"/>
    </w:pPr>
    <w:rPr>
      <w:sz w:val="12"/>
    </w:rPr>
  </w:style>
  <w:style w:type="character" w:styleId="Platzhaltertext">
    <w:name w:val="Placeholder Text"/>
    <w:basedOn w:val="Absatz-Standardschriftart"/>
    <w:uiPriority w:val="99"/>
    <w:rsid w:val="00541C82"/>
    <w:rPr>
      <w:vanish w:val="0"/>
      <w:color w:val="858585" w:themeColor="accent5"/>
    </w:rPr>
  </w:style>
  <w:style w:type="character" w:styleId="KopfzeileZchn" w:customStyle="1">
    <w:name w:val="Kopfzeile Zchn"/>
    <w:basedOn w:val="Absatz-Standardschriftart"/>
    <w:link w:val="Kopfzeile"/>
    <w:rsid w:val="00AD56C4"/>
  </w:style>
  <w:style w:type="table" w:styleId="Tabellenraster3" w:customStyle="1">
    <w:name w:val="Tabellenraster3"/>
    <w:basedOn w:val="NormaleTabelle"/>
    <w:next w:val="Tabellenraster"/>
    <w:uiPriority w:val="39"/>
    <w:rsid w:val="00AD56C4"/>
    <w:rPr>
      <w:rFonts w:ascii="TheSans Swisscom" w:hAnsi="TheSans Swisscom"/>
      <w:lang w:val="de-CH" w:eastAsia="de-C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uzeileZchn" w:customStyle="1">
    <w:name w:val="Fußzeile Zchn"/>
    <w:basedOn w:val="Absatz-Standardschriftart"/>
    <w:link w:val="Fuzeile"/>
    <w:rsid w:val="00541C82"/>
    <w:rPr>
      <w:sz w:val="16"/>
    </w:rPr>
  </w:style>
  <w:style w:type="paragraph" w:styleId="Listenabsatz">
    <w:name w:val="List Paragraph"/>
    <w:basedOn w:val="Standard"/>
    <w:uiPriority w:val="34"/>
    <w:rsid w:val="00A102D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A10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trustservices.swisscom.com/de/support/help-center/signing-service" TargetMode="External" Id="rId13" /><Relationship Type="http://schemas.openxmlformats.org/officeDocument/2006/relationships/header" Target="header2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yperlink" Target="https://trustservices.swisscom.com/de/support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localhost/status?processId=3b1e8506-2e66-45c3-b3d1-f8af566fdf84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dev.trustservices.swisscom.com/" TargetMode="External" Id="rId15" /><Relationship Type="http://schemas.openxmlformats.org/officeDocument/2006/relationships/endnotes" Target="endnote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trustservices.swisscom.com/de/support/developer-section/service-status?hsLang=de" TargetMode="Externa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wisscom.sharepoint.com/sites/swisscomassets/Swisscom%20Templates/Deutsch/02_Basic_mit_Logo.dotx" TargetMode="External"/></Relationships>
</file>

<file path=word/theme/theme1.xml><?xml version="1.0" encoding="utf-8"?>
<a:theme xmlns:a="http://schemas.openxmlformats.org/drawingml/2006/main" xmlns:thm15="http://schemas.microsoft.com/office/thememl/2012/main" name="Swisscom">
  <a:themeElements>
    <a:clrScheme name="SWISSCOM">
      <a:dk1>
        <a:srgbClr val="333333"/>
      </a:dk1>
      <a:lt1>
        <a:sysClr val="window" lastClr="FFFFFF"/>
      </a:lt1>
      <a:dk2>
        <a:srgbClr val="DD1122"/>
      </a:dk2>
      <a:lt2>
        <a:srgbClr val="001155"/>
      </a:lt2>
      <a:accent1>
        <a:srgbClr val="001155"/>
      </a:accent1>
      <a:accent2>
        <a:srgbClr val="11AAFF"/>
      </a:accent2>
      <a:accent3>
        <a:srgbClr val="0851DA"/>
      </a:accent3>
      <a:accent4>
        <a:srgbClr val="5C5C5C"/>
      </a:accent4>
      <a:accent5>
        <a:srgbClr val="858585"/>
      </a:accent5>
      <a:accent6>
        <a:srgbClr val="C1C1C1"/>
      </a:accent6>
      <a:hlink>
        <a:srgbClr val="11AAFF"/>
      </a:hlink>
      <a:folHlink>
        <a:srgbClr val="333333"/>
      </a:folHlink>
    </a:clrScheme>
    <a:fontScheme name="swisscom / Brief">
      <a:majorFont>
        <a:latin typeface="TheSans Swisscom"/>
        <a:ea typeface=""/>
        <a:cs typeface=""/>
      </a:majorFont>
      <a:minorFont>
        <a:latin typeface="TheSans Swisscom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bg1"/>
        </a:solidFill>
        <a:ln w="6350">
          <a:solidFill>
            <a:schemeClr val="tx1"/>
          </a:solidFill>
        </a:ln>
      </a:spPr>
      <a:bodyPr rtlCol="0" anchor="ctr"/>
      <a:lstStyle>
        <a:defPPr algn="ctr">
          <a:lnSpc>
            <a:spcPct val="110000"/>
          </a:lnSpc>
          <a:defRPr sz="1600" dirty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63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/>
      <a:bodyPr vert="horz" wrap="none" lIns="0" tIns="0" rIns="0" bIns="0" rtlCol="0">
        <a:noAutofit/>
      </a:bodyPr>
      <a:lstStyle>
        <a:defPPr marL="180000" indent="-180000" algn="l">
          <a:lnSpc>
            <a:spcPct val="110000"/>
          </a:lnSpc>
          <a:buFont typeface="Arial" panose="020B0604020202020204" pitchFamily="34" charset="0"/>
          <a:buChar char="•"/>
          <a:defRPr sz="1600" dirty="0"/>
        </a:defPPr>
      </a:lstStyle>
    </a:txDef>
  </a:objectDefaults>
  <a:extraClrSchemeLst/>
  <a:custClrLst>
    <a:custClr name="Pink">
      <a:srgbClr val="E61E64"/>
    </a:custClr>
    <a:custClr name="Orchid">
      <a:srgbClr val="A63297"/>
    </a:custClr>
    <a:custClr name="Iris">
      <a:srgbClr val="5944C6"/>
    </a:custClr>
    <a:custClr name="Dark Blue">
      <a:srgbClr val="1781E3"/>
    </a:custClr>
    <a:custClr name="Turquoise">
      <a:srgbClr val="0EABA9"/>
    </a:custClr>
    <a:custClr name="Aluminium">
      <a:srgbClr val="DDE3E7"/>
    </a:custClr>
    <a:custClr name="Horizon">
      <a:srgbClr val="EEF3F6"/>
    </a:custClr>
  </a:custClrLst>
  <a:extLst>
    <a:ext uri="{05A4C25C-085E-4340-85A3-A5531E510DB2}">
      <thm15:themeFamily xmlns:thm15="http://schemas.microsoft.com/office/thememl/2012/main" name="SWISSCOM_Design" id="{72647C2A-5B01-4BA4-BF21-1F9EBA96E1E0}" vid="{07485ED3-370A-4E4B-A9A4-0B43074CFD6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reated0 xmlns="99c67f46-2d6a-4af1-8445-54a4e5714874" xsi:nil="true"/>
    <TaxCatchAll xmlns="ef77364e-21fb-4f13-a1ed-9d52a3acb5ae" xsi:nil="true"/>
    <lcf76f155ced4ddcb4097134ff3c332f xmlns="99c67f46-2d6a-4af1-8445-54a4e5714874">
      <Terms xmlns="http://schemas.microsoft.com/office/infopath/2007/PartnerControls"/>
    </lcf76f155ced4ddcb4097134ff3c332f>
    <Reihenfolge xmlns="99c67f46-2d6a-4af1-8445-54a4e5714874" xsi:nil="true"/>
    <_ApprovalAssignedTo xmlns="99c67f46-2d6a-4af1-8445-54a4e5714874">
      <UserInfo>
        <DisplayName/>
        <AccountId xsi:nil="true"/>
        <AccountType/>
      </UserInfo>
    </_ApprovalAssignedTo>
    <_ApprovalSentBy xmlns="99c67f46-2d6a-4af1-8445-54a4e5714874">
      <UserInfo>
        <DisplayName/>
        <AccountId xsi:nil="true"/>
        <AccountType/>
      </UserInfo>
    </_ApprovalSentBy>
    <_ApprovalRespondedBy xmlns="99c67f46-2d6a-4af1-8445-54a4e5714874">
      <UserInfo>
        <DisplayName/>
        <AccountId xsi:nil="true"/>
        <AccountType/>
      </UserInfo>
    </_ApprovalRespondedBy>
    <_ApprovalStatus xmlns="99c67f46-2d6a-4af1-8445-54a4e5714874">0</_Approval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8ACAE27791E834DA13FA1561976FA37" ma:contentTypeVersion="25" ma:contentTypeDescription="Ein neues Dokument erstellen." ma:contentTypeScope="" ma:versionID="4154b6e5c13a7b2d001e33d5e8a197c3">
  <xsd:schema xmlns:xsd="http://www.w3.org/2001/XMLSchema" xmlns:xs="http://www.w3.org/2001/XMLSchema" xmlns:p="http://schemas.microsoft.com/office/2006/metadata/properties" xmlns:ns2="99c67f46-2d6a-4af1-8445-54a4e5714874" xmlns:ns3="ef77364e-21fb-4f13-a1ed-9d52a3acb5ae" targetNamespace="http://schemas.microsoft.com/office/2006/metadata/properties" ma:root="true" ma:fieldsID="851d9fa0b93ecd498d8b7d813f6877bd" ns2:_="" ns3:_="">
    <xsd:import namespace="99c67f46-2d6a-4af1-8445-54a4e5714874"/>
    <xsd:import namespace="ef77364e-21fb-4f13-a1ed-9d52a3acb5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Reihenfolge" minOccurs="0"/>
                <xsd:element ref="ns2:Created0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67f46-2d6a-4af1-8445-54a4e5714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f5a5a1e1-4321-4c80-a404-756e151df5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ihenfolge" ma:index="26" nillable="true" ma:displayName="Reihenfolge" ma:format="Dropdown" ma:internalName="Reihenfolge">
      <xsd:simpleType>
        <xsd:restriction base="dms:Text">
          <xsd:maxLength value="255"/>
        </xsd:restriction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9" nillable="true" ma:displayName="Genehmigende Personen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0" nillable="true" ma:displayName="Antworten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1" nillable="true" ma:displayName="Genehmigungserstelle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2" nillable="true" ma:displayName="Genehmigungs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7364e-21fb-4f13-a1ed-9d52a3acb5a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10b5104-f615-4c17-90ac-2b5d7ea2d818}" ma:internalName="TaxCatchAll" ma:showField="CatchAllData" ma:web="ef77364e-21fb-4f13-a1ed-9d52a3acb5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20A7C1-7F7F-4506-9BED-F8B45002CEF7}">
  <ds:schemaRefs>
    <ds:schemaRef ds:uri="http://www.w3.org/XML/1998/namespace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99c67f46-2d6a-4af1-8445-54a4e5714874"/>
    <ds:schemaRef ds:uri="http://schemas.openxmlformats.org/package/2006/metadata/core-properties"/>
    <ds:schemaRef ds:uri="ef77364e-21fb-4f13-a1ed-9d52a3acb5a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0DEFEBE-3550-484F-B744-E4FA4B7083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A45B22-F727-4422-866F-42195DAF8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67f46-2d6a-4af1-8445-54a4e5714874"/>
    <ds:schemaRef ds:uri="ef77364e-21fb-4f13-a1ed-9d52a3acb5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02_Basic_mit_Logo.dotx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Bozova Ahmet, GSD-DTR-BAM-FTW</lastModifiedBy>
  <revision>2</revision>
  <dcterms:created xsi:type="dcterms:W3CDTF">2026-03-05T14:54:00.0000000Z</dcterms:created>
  <dcterms:modified xsi:type="dcterms:W3CDTF">2026-03-05T15:19:42.4237486Z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1fccfb-80ca-4fe1-a574-1516544edb53_Name">
    <vt:lpwstr>C2 Internal</vt:lpwstr>
  </property>
  <property fmtid="{D5CDD505-2E9C-101B-9397-08002B2CF9AE}" pid="3" name="ContentTypeId">
    <vt:lpwstr>0x010100C8ACAE27791E834DA13FA1561976FA37</vt:lpwstr>
  </property>
  <property fmtid="{D5CDD505-2E9C-101B-9397-08002B2CF9AE}" pid="4" name="MSIP_Label_2e1fccfb-80ca-4fe1-a574-1516544edb53_ContentBits">
    <vt:lpwstr>0</vt:lpwstr>
  </property>
  <property fmtid="{D5CDD505-2E9C-101B-9397-08002B2CF9AE}" pid="5" name="MSIP_Label_2e1fccfb-80ca-4fe1-a574-1516544edb53_SiteId">
    <vt:lpwstr>364e5b87-c1c7-420d-9bee-c35d19b557a1</vt:lpwstr>
  </property>
  <property fmtid="{D5CDD505-2E9C-101B-9397-08002B2CF9AE}" pid="6" name="MSIP_Label_2e1fccfb-80ca-4fe1-a574-1516544edb53_Method">
    <vt:lpwstr>Standard</vt:lpwstr>
  </property>
  <property fmtid="{D5CDD505-2E9C-101B-9397-08002B2CF9AE}" pid="7" name="MSIP_Label_2e1fccfb-80ca-4fe1-a574-1516544edb53_ActionId">
    <vt:lpwstr>7f59ac19-0813-4f01-99b5-0f6c4c18fceb</vt:lpwstr>
  </property>
  <property fmtid="{D5CDD505-2E9C-101B-9397-08002B2CF9AE}" pid="8" name="MSIP_Label_2e1fccfb-80ca-4fe1-a574-1516544edb53_Enabled">
    <vt:lpwstr>true</vt:lpwstr>
  </property>
  <property fmtid="{D5CDD505-2E9C-101B-9397-08002B2CF9AE}" pid="9" name="Organisationseinheit">
    <vt:lpwstr>Mein Wert</vt:lpwstr>
  </property>
  <property fmtid="{D5CDD505-2E9C-101B-9397-08002B2CF9AE}" pid="10" name="MSIP_Label_2e1fccfb-80ca-4fe1-a574-1516544edb53_SetDate">
    <vt:lpwstr>2023-01-12T15:10:40Z</vt:lpwstr>
  </property>
  <property fmtid="{D5CDD505-2E9C-101B-9397-08002B2CF9AE}" pid="11" name="Order">
    <vt:r8>879700</vt:r8>
  </property>
  <property fmtid="{D5CDD505-2E9C-101B-9397-08002B2CF9AE}" pid="12" name="xd_Signature">
    <vt:bool>false</vt:bool>
  </property>
  <property fmtid="{D5CDD505-2E9C-101B-9397-08002B2CF9AE}" pid="13" name="Geschäftsbereich">
    <vt:lpwstr>Swisscom</vt:lpwstr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Sprache">
    <vt:lpwstr>DE</vt:lpwstr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