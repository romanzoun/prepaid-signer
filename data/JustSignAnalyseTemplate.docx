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CF77" w14:textId="74484BA1" w:rsidR="00546621" w:rsidRPr="00546621" w:rsidRDefault="000767BB" w:rsidP="00546621">
      <w:pPr>
        <w:shd w:val="clear" w:color="auto" w:fill="FFFFFF"/>
        <w:spacing w:after="675"/>
        <w:jc w:val="center"/>
        <w:outlineLvl w:val="1"/>
        <w:rPr>
          <w:rFonts w:asciiTheme="majorHAnsi" w:hAnsiTheme="majorHAnsi" w:cs="Aptos"/>
          <w:b/>
          <w:bCs/>
          <w:color w:val="001155"/>
          <w:kern w:val="36"/>
          <w:sz w:val="42"/>
          <w:szCs w:val="42"/>
        </w:rPr>
      </w:pPr>
      <w:r>
        <w:rPr>
          <w:rFonts w:asciiTheme="majorHAnsi" w:hAnsiTheme="majorHAnsi" w:cs="Aptos"/>
          <w:b/>
          <w:bCs/>
          <w:color w:val="001155"/>
          <w:kern w:val="36"/>
          <w:sz w:val="42"/>
          <w:szCs w:val="42"/>
        </w:rPr>
        <w:t>{{AI-ANALYTICS_REPORT_TITEL}}</w:t>
      </w:r>
      <w:r w:rsidR="00546621">
        <w:rPr>
          <w:rFonts w:asciiTheme="majorHAnsi" w:hAnsiTheme="majorHAnsi" w:cs="Aptos"/>
          <w:b/>
          <w:bCs/>
          <w:color w:val="001155"/>
          <w:kern w:val="36"/>
          <w:sz w:val="42"/>
          <w:szCs w:val="42"/>
        </w:rPr>
        <w:br/>
      </w:r>
      <w:proofErr w:type="spellStart"/>
      <w:r w:rsidR="00546621" w:rsidRPr="00546621">
        <w:rPr>
          <w:sz w:val="16"/>
          <w:szCs w:val="16"/>
        </w:rPr>
        <w:t>analyticProcessID</w:t>
      </w:r>
      <w:proofErr w:type="spellEnd"/>
      <w:r w:rsidR="00546621" w:rsidRPr="00546621">
        <w:rPr>
          <w:sz w:val="16"/>
          <w:szCs w:val="16"/>
        </w:rPr>
        <w:t xml:space="preserve">: </w:t>
      </w:r>
      <w:r w:rsidR="007A6C2C">
        <w:rPr>
          <w:sz w:val="16"/>
          <w:szCs w:val="16"/>
        </w:rPr>
        <w:t>{{</w:t>
      </w:r>
      <w:proofErr w:type="spellStart"/>
      <w:r w:rsidR="007A6C2C">
        <w:rPr>
          <w:sz w:val="16"/>
          <w:szCs w:val="16"/>
        </w:rPr>
        <w:t>analytics_id</w:t>
      </w:r>
      <w:proofErr w:type="spellEnd"/>
      <w:r w:rsidR="007A6C2C">
        <w:rPr>
          <w:sz w:val="16"/>
          <w:szCs w:val="16"/>
        </w:rPr>
        <w:t>}}</w:t>
      </w:r>
      <w:r w:rsidR="00546621" w:rsidRPr="00546621">
        <w:rPr>
          <w:rFonts w:asciiTheme="majorHAnsi" w:hAnsiTheme="majorHAnsi" w:cs="Aptos"/>
          <w:b/>
          <w:bCs/>
          <w:color w:val="001155"/>
          <w:kern w:val="36"/>
          <w:sz w:val="28"/>
          <w:szCs w:val="28"/>
        </w:rPr>
        <w:br/>
      </w:r>
      <w:proofErr w:type="gramStart"/>
      <w:r w:rsidR="00546621" w:rsidRPr="00546621">
        <w:rPr>
          <w:sz w:val="16"/>
          <w:szCs w:val="16"/>
        </w:rPr>
        <w:t>Erstellt</w:t>
      </w:r>
      <w:proofErr w:type="gramEnd"/>
      <w:r w:rsidR="00546621" w:rsidRPr="00546621">
        <w:rPr>
          <w:sz w:val="16"/>
          <w:szCs w:val="16"/>
        </w:rPr>
        <w:t xml:space="preserve"> am: </w:t>
      </w:r>
      <w:r w:rsidR="007A6C2C">
        <w:rPr>
          <w:sz w:val="16"/>
          <w:szCs w:val="16"/>
        </w:rPr>
        <w:t>{{date time}}</w:t>
      </w:r>
    </w:p>
    <w:p w14:paraId="4A5A5919" w14:textId="3029C114" w:rsidR="00546621" w:rsidRPr="00546621" w:rsidRDefault="007A6C2C" w:rsidP="00546621">
      <w:pPr>
        <w:spacing w:after="0"/>
        <w:jc w:val="center"/>
        <w:rPr>
          <w:rFonts w:asciiTheme="majorHAnsi" w:hAnsiTheme="majorHAnsi" w:cs="Aptos"/>
          <w:b/>
          <w:bCs/>
          <w:color w:val="001155"/>
          <w:kern w:val="36"/>
          <w:sz w:val="32"/>
          <w:szCs w:val="32"/>
          <w:lang w:val="en-US"/>
        </w:rPr>
      </w:pPr>
      <w:r>
        <w:rPr>
          <w:rFonts w:asciiTheme="majorHAnsi" w:hAnsiTheme="majorHAnsi" w:cs="Aptos"/>
          <w:b/>
          <w:bCs/>
          <w:color w:val="001155"/>
          <w:kern w:val="36"/>
          <w:sz w:val="32"/>
          <w:szCs w:val="32"/>
          <w:lang w:val="en-US"/>
        </w:rPr>
        <w:t>{{summary}}</w:t>
      </w:r>
    </w:p>
    <w:p w14:paraId="7B01E843" w14:textId="77777777" w:rsidR="005F4AC6" w:rsidRDefault="005F4AC6" w:rsidP="00546621">
      <w:pPr>
        <w:spacing w:after="0"/>
        <w:jc w:val="both"/>
        <w:rPr>
          <w:sz w:val="24"/>
          <w:szCs w:val="24"/>
          <w:lang w:val="en-US"/>
        </w:rPr>
      </w:pPr>
    </w:p>
    <w:p w14:paraId="6FF341F9" w14:textId="6A668B7B" w:rsidR="00546621" w:rsidRPr="00546621" w:rsidRDefault="007A6C2C" w:rsidP="00546621">
      <w:p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{{content}}</w:t>
      </w:r>
    </w:p>
    <w:p w14:paraId="73B4E560" w14:textId="77777777" w:rsidR="005F4AC6" w:rsidRDefault="005F4AC6" w:rsidP="00546621">
      <w:pPr>
        <w:spacing w:after="0"/>
        <w:jc w:val="both"/>
        <w:rPr>
          <w:color w:val="BFBFBF" w:themeColor="background1" w:themeShade="BF"/>
          <w:sz w:val="24"/>
          <w:szCs w:val="24"/>
          <w:lang w:val="en-US"/>
        </w:rPr>
      </w:pPr>
    </w:p>
    <w:p w14:paraId="6236E57E" w14:textId="133858D7" w:rsidR="00546621" w:rsidRDefault="00546621" w:rsidP="00546621">
      <w:pPr>
        <w:spacing w:after="0"/>
        <w:jc w:val="both"/>
        <w:rPr>
          <w:color w:val="BFBFBF" w:themeColor="background1" w:themeShade="BF"/>
          <w:sz w:val="24"/>
          <w:szCs w:val="24"/>
          <w:lang w:val="en-US"/>
        </w:rPr>
      </w:pPr>
      <w:r w:rsidRPr="00546621">
        <w:rPr>
          <w:color w:val="BFBFBF" w:themeColor="background1" w:themeShade="BF"/>
          <w:sz w:val="24"/>
          <w:szCs w:val="24"/>
          <w:lang w:val="en-US"/>
        </w:rPr>
        <w:t xml:space="preserve">Confidence: </w:t>
      </w:r>
      <w:r w:rsidR="007A6C2C">
        <w:rPr>
          <w:color w:val="BFBFBF" w:themeColor="background1" w:themeShade="BF"/>
          <w:sz w:val="24"/>
          <w:szCs w:val="24"/>
          <w:lang w:val="en-US"/>
        </w:rPr>
        <w:t>{{confidence}}</w:t>
      </w:r>
      <w:r w:rsidRPr="00546621">
        <w:rPr>
          <w:color w:val="BFBFBF" w:themeColor="background1" w:themeShade="BF"/>
          <w:sz w:val="24"/>
          <w:szCs w:val="24"/>
          <w:lang w:val="en-US"/>
        </w:rPr>
        <w:t>/10</w:t>
      </w:r>
      <w:r>
        <w:rPr>
          <w:color w:val="BFBFBF" w:themeColor="background1" w:themeShade="BF"/>
          <w:sz w:val="24"/>
          <w:szCs w:val="24"/>
          <w:lang w:val="en-US"/>
        </w:rPr>
        <w:t>0</w:t>
      </w:r>
    </w:p>
    <w:p w14:paraId="6F416440" w14:textId="77777777" w:rsidR="00546621" w:rsidRPr="00546621" w:rsidRDefault="00546621" w:rsidP="00546621">
      <w:pPr>
        <w:spacing w:after="0"/>
        <w:jc w:val="both"/>
        <w:rPr>
          <w:color w:val="BFBFBF" w:themeColor="background1" w:themeShade="BF"/>
          <w:sz w:val="24"/>
          <w:szCs w:val="24"/>
          <w:lang w:val="en-US"/>
        </w:rPr>
      </w:pPr>
    </w:p>
    <w:p w14:paraId="6F0EEC4F" w14:textId="24C928CE" w:rsidR="00546621" w:rsidRPr="00546621" w:rsidRDefault="007A6C2C" w:rsidP="00546621">
      <w:pPr>
        <w:spacing w:after="0"/>
        <w:jc w:val="center"/>
        <w:rPr>
          <w:rFonts w:asciiTheme="majorHAnsi" w:hAnsiTheme="majorHAnsi" w:cs="Aptos"/>
          <w:b/>
          <w:bCs/>
          <w:color w:val="001155"/>
          <w:kern w:val="36"/>
          <w:sz w:val="32"/>
          <w:szCs w:val="32"/>
          <w:lang w:val="en-US"/>
        </w:rPr>
      </w:pPr>
      <w:r>
        <w:rPr>
          <w:rFonts w:asciiTheme="majorHAnsi" w:hAnsiTheme="majorHAnsi" w:cs="Aptos"/>
          <w:b/>
          <w:bCs/>
          <w:color w:val="001155"/>
          <w:kern w:val="36"/>
          <w:sz w:val="32"/>
          <w:szCs w:val="32"/>
          <w:lang w:val="en-US"/>
        </w:rPr>
        <w:t>{{TOP-RISK-TITEL}}</w:t>
      </w:r>
    </w:p>
    <w:p w14:paraId="46A52B3D" w14:textId="77777777" w:rsidR="005F4AC6" w:rsidRDefault="005F4AC6" w:rsidP="005F4AC6">
      <w:pPr>
        <w:pStyle w:val="Listenabsatz"/>
        <w:spacing w:after="0"/>
        <w:rPr>
          <w:sz w:val="24"/>
          <w:szCs w:val="24"/>
          <w:lang w:val="en-US"/>
        </w:rPr>
      </w:pPr>
    </w:p>
    <w:p w14:paraId="7E8E0198" w14:textId="7DD099B2" w:rsidR="00546621" w:rsidRDefault="007A6C2C" w:rsidP="00546621">
      <w:pPr>
        <w:pStyle w:val="Listenabsatz"/>
        <w:numPr>
          <w:ilvl w:val="0"/>
          <w:numId w:val="17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{{top risks1}}</w:t>
      </w:r>
    </w:p>
    <w:p w14:paraId="4F6F9B5F" w14:textId="53007587" w:rsidR="007A6C2C" w:rsidRDefault="007A6C2C" w:rsidP="007A6C2C">
      <w:pPr>
        <w:pStyle w:val="Listenabsatz"/>
        <w:numPr>
          <w:ilvl w:val="0"/>
          <w:numId w:val="17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{{top risks2}}</w:t>
      </w:r>
    </w:p>
    <w:p w14:paraId="54141F6E" w14:textId="2306B2A7" w:rsidR="007A6C2C" w:rsidRDefault="007A6C2C" w:rsidP="007A6C2C">
      <w:pPr>
        <w:pStyle w:val="Listenabsatz"/>
        <w:numPr>
          <w:ilvl w:val="0"/>
          <w:numId w:val="17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{{top risks3}}</w:t>
      </w:r>
    </w:p>
    <w:p w14:paraId="56213C53" w14:textId="77777777" w:rsidR="007A6C2C" w:rsidRPr="007A6C2C" w:rsidRDefault="007A6C2C" w:rsidP="007A6C2C">
      <w:pPr>
        <w:pStyle w:val="Listenabsatz"/>
        <w:spacing w:after="0"/>
        <w:rPr>
          <w:sz w:val="24"/>
          <w:szCs w:val="24"/>
          <w:lang w:val="en-US"/>
        </w:rPr>
      </w:pPr>
    </w:p>
    <w:p w14:paraId="0A97EAED" w14:textId="77777777" w:rsidR="00546621" w:rsidRPr="00546621" w:rsidRDefault="00546621" w:rsidP="00546621">
      <w:pPr>
        <w:spacing w:after="0"/>
        <w:rPr>
          <w:sz w:val="24"/>
          <w:szCs w:val="24"/>
          <w:lang w:val="en-US"/>
        </w:rPr>
      </w:pPr>
    </w:p>
    <w:p w14:paraId="28E01C55" w14:textId="202878B8" w:rsidR="00546621" w:rsidRPr="00546621" w:rsidRDefault="007A6C2C" w:rsidP="00546621">
      <w:pPr>
        <w:spacing w:after="0"/>
        <w:jc w:val="center"/>
        <w:rPr>
          <w:rFonts w:asciiTheme="majorHAnsi" w:hAnsiTheme="majorHAnsi" w:cs="Aptos"/>
          <w:b/>
          <w:bCs/>
          <w:color w:val="001155"/>
          <w:kern w:val="36"/>
          <w:sz w:val="32"/>
          <w:szCs w:val="32"/>
          <w:lang w:val="en-US"/>
        </w:rPr>
      </w:pPr>
      <w:r>
        <w:rPr>
          <w:rFonts w:asciiTheme="majorHAnsi" w:hAnsiTheme="majorHAnsi" w:cs="Aptos"/>
          <w:b/>
          <w:bCs/>
          <w:color w:val="001155"/>
          <w:kern w:val="36"/>
          <w:sz w:val="32"/>
          <w:szCs w:val="32"/>
          <w:lang w:val="en-US"/>
        </w:rPr>
        <w:t>{{top-</w:t>
      </w:r>
      <w:proofErr w:type="spellStart"/>
      <w:r>
        <w:rPr>
          <w:rFonts w:asciiTheme="majorHAnsi" w:hAnsiTheme="majorHAnsi" w:cs="Aptos"/>
          <w:b/>
          <w:bCs/>
          <w:color w:val="001155"/>
          <w:kern w:val="36"/>
          <w:sz w:val="32"/>
          <w:szCs w:val="32"/>
          <w:lang w:val="en-US"/>
        </w:rPr>
        <w:t>chancen</w:t>
      </w:r>
      <w:proofErr w:type="spellEnd"/>
      <w:r>
        <w:rPr>
          <w:rFonts w:asciiTheme="majorHAnsi" w:hAnsiTheme="majorHAnsi" w:cs="Aptos"/>
          <w:b/>
          <w:bCs/>
          <w:color w:val="001155"/>
          <w:kern w:val="36"/>
          <w:sz w:val="32"/>
          <w:szCs w:val="32"/>
          <w:lang w:val="en-US"/>
        </w:rPr>
        <w:t>}}</w:t>
      </w:r>
    </w:p>
    <w:p w14:paraId="32CA1F12" w14:textId="77777777" w:rsidR="005F4AC6" w:rsidRDefault="005F4AC6" w:rsidP="005F4AC6">
      <w:pPr>
        <w:pStyle w:val="Listenabsatz"/>
        <w:spacing w:after="0"/>
        <w:rPr>
          <w:sz w:val="24"/>
          <w:szCs w:val="24"/>
          <w:lang w:val="en-US"/>
        </w:rPr>
      </w:pPr>
    </w:p>
    <w:p w14:paraId="27267880" w14:textId="49789A74" w:rsidR="00546621" w:rsidRDefault="007A6C2C" w:rsidP="00546621">
      <w:pPr>
        <w:pStyle w:val="Listenabsatz"/>
        <w:numPr>
          <w:ilvl w:val="0"/>
          <w:numId w:val="15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{{top chance 1}}</w:t>
      </w:r>
    </w:p>
    <w:p w14:paraId="73784AEB" w14:textId="422ED318" w:rsidR="007A6C2C" w:rsidRDefault="007A6C2C" w:rsidP="007A6C2C">
      <w:pPr>
        <w:pStyle w:val="Listenabsatz"/>
        <w:numPr>
          <w:ilvl w:val="0"/>
          <w:numId w:val="15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{{top chance 2}}</w:t>
      </w:r>
    </w:p>
    <w:p w14:paraId="2D40C6EE" w14:textId="577E0A04" w:rsidR="007A6C2C" w:rsidRPr="00546621" w:rsidRDefault="007A6C2C" w:rsidP="007A6C2C">
      <w:pPr>
        <w:pStyle w:val="Listenabsatz"/>
        <w:numPr>
          <w:ilvl w:val="0"/>
          <w:numId w:val="15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{{top chance 3}}</w:t>
      </w:r>
    </w:p>
    <w:p w14:paraId="456776AE" w14:textId="77777777" w:rsidR="007A6C2C" w:rsidRPr="007A6C2C" w:rsidRDefault="007A6C2C" w:rsidP="007A6C2C">
      <w:pPr>
        <w:pStyle w:val="Listenabsatz"/>
        <w:spacing w:after="0"/>
        <w:rPr>
          <w:sz w:val="24"/>
          <w:szCs w:val="24"/>
          <w:lang w:val="en-US"/>
        </w:rPr>
      </w:pPr>
    </w:p>
    <w:p w14:paraId="38D21E7F" w14:textId="77777777" w:rsidR="00A102D5" w:rsidRPr="00546621" w:rsidRDefault="00A102D5" w:rsidP="00A102D5">
      <w:pPr>
        <w:spacing w:after="0"/>
        <w:jc w:val="center"/>
        <w:rPr>
          <w:lang w:val="en-US"/>
        </w:rPr>
      </w:pPr>
    </w:p>
    <w:p w14:paraId="69A241BD" w14:textId="6B05C452" w:rsidR="002B04F7" w:rsidRPr="00A102D5" w:rsidRDefault="002B04F7" w:rsidP="00546621">
      <w:pPr>
        <w:spacing w:after="0"/>
        <w:jc w:val="center"/>
      </w:pPr>
    </w:p>
    <w:sectPr w:rsidR="002B04F7" w:rsidRPr="00A102D5" w:rsidSect="00E44724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2580" w:right="851" w:bottom="1247" w:left="1701" w:header="1276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66BFD" w14:textId="77777777" w:rsidR="00E43326" w:rsidRPr="00A07B15" w:rsidRDefault="00E43326" w:rsidP="00866413">
      <w:r w:rsidRPr="00A07B15">
        <w:separator/>
      </w:r>
    </w:p>
    <w:p w14:paraId="76A99675" w14:textId="77777777" w:rsidR="00E43326" w:rsidRPr="00A07B15" w:rsidRDefault="00E43326" w:rsidP="00866413"/>
    <w:p w14:paraId="62FE06A1" w14:textId="77777777" w:rsidR="00E43326" w:rsidRPr="00A07B15" w:rsidRDefault="00E43326" w:rsidP="00866413"/>
  </w:endnote>
  <w:endnote w:type="continuationSeparator" w:id="0">
    <w:p w14:paraId="36000819" w14:textId="77777777" w:rsidR="00E43326" w:rsidRPr="00A07B15" w:rsidRDefault="00E43326" w:rsidP="00866413">
      <w:r w:rsidRPr="00A07B15">
        <w:continuationSeparator/>
      </w:r>
    </w:p>
    <w:p w14:paraId="3A4374EF" w14:textId="77777777" w:rsidR="00E43326" w:rsidRPr="00A07B15" w:rsidRDefault="00E43326" w:rsidP="00866413"/>
    <w:p w14:paraId="48E9C419" w14:textId="77777777" w:rsidR="00E43326" w:rsidRPr="00A07B15" w:rsidRDefault="00E43326" w:rsidP="00866413"/>
  </w:endnote>
  <w:endnote w:type="continuationNotice" w:id="1">
    <w:p w14:paraId="7908FFC4" w14:textId="77777777" w:rsidR="00E43326" w:rsidRDefault="00E4332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2B135E9-B75B-714F-9DE4-5780DB6EA899}"/>
    <w:embedBold r:id="rId2" w:fontKey="{5FA74BCF-9844-7148-A5A3-4654CE29B07F}"/>
    <w:embedItalic r:id="rId3" w:fontKey="{DAE859EE-9C53-354E-BC64-2F0A747F6824}"/>
    <w:embedBoldItalic r:id="rId4" w:fontKey="{01675425-1621-BA4E-8017-B23D0F56A6EA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5" w:fontKey="{72BAB112-BCB1-6D4A-9EAA-F9049D8351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3D6531A-7A2F-974D-BC19-30395452B766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Regular r:id="rId7" w:fontKey="{1DEAC835-DCAF-DC45-A385-6044249CFBEE}"/>
    <w:embedBold r:id="rId8" w:fontKey="{A87BE01C-C168-C04B-AA8F-82B97FDCB637}"/>
  </w:font>
  <w:font w:name="TheSans Swisscom Light">
    <w:panose1 w:val="020B0604020202020204"/>
    <w:charset w:val="00"/>
    <w:family w:val="swiss"/>
    <w:pitch w:val="variable"/>
    <w:sig w:usb0="80000027" w:usb1="5000000A" w:usb2="00000000" w:usb3="00000000" w:csb0="00000001" w:csb1="00000000"/>
    <w:embedRegular r:id="rId9" w:fontKey="{37D29D50-0506-2F4B-BB73-C800378CD2D6}"/>
    <w:embedBold r:id="rId10" w:fontKey="{A9241717-9329-E747-84E1-6F68A347E821}"/>
    <w:embedItalic r:id="rId11" w:fontKey="{412DBC89-871E-B84B-B8A7-889A5BB9DC79}"/>
    <w:embedBoldItalic r:id="rId12" w:fontKey="{48A28686-DB04-F242-BFAD-3E038EC01CB6}"/>
  </w:font>
  <w:font w:name="TheSans Swisscom">
    <w:panose1 w:val="020B0604020202020204"/>
    <w:charset w:val="00"/>
    <w:family w:val="swiss"/>
    <w:pitch w:val="variable"/>
    <w:sig w:usb0="80000027" w:usb1="5000000A" w:usb2="00000000" w:usb3="00000000" w:csb0="00000001" w:csb1="00000000"/>
    <w:embedRegular r:id="rId13" w:fontKey="{C4393AB6-2ADC-3647-870D-5CB845D49046}"/>
    <w:embedBold r:id="rId14" w:fontKey="{844E8F3B-CDF1-5441-9961-D2D8C07C78ED}"/>
  </w:font>
  <w:font w:name="Gotham">
    <w:panose1 w:val="020B0604020202020204"/>
    <w:charset w:val="00"/>
    <w:family w:val="moder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7" w:fontKey="{FD489ADB-600E-1D4E-9975-F36AEEA94082}"/>
    <w:embedBold r:id="rId18" w:fontKey="{FEC843EA-DE0E-8F42-AE1B-4962CC5EC18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Bold r:id="rId19" w:fontKey="{9E6F9CC3-DAE9-4143-90B5-8922E398B0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CE1B" w14:textId="77777777" w:rsidR="00E6412E" w:rsidRPr="00541C82" w:rsidRDefault="009C1ADC" w:rsidP="00541C82">
    <w:pPr>
      <w:pStyle w:val="KeinLeerraum"/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1" layoutInCell="1" allowOverlap="1" wp14:anchorId="16CD466A" wp14:editId="5C131FDB">
              <wp:simplePos x="0" y="0"/>
              <wp:positionH relativeFrom="column">
                <wp:posOffset>-1256665</wp:posOffset>
              </wp:positionH>
              <wp:positionV relativeFrom="page">
                <wp:posOffset>9013190</wp:posOffset>
              </wp:positionV>
              <wp:extent cx="2087880" cy="431800"/>
              <wp:effectExtent l="0" t="0" r="0" b="0"/>
              <wp:wrapNone/>
              <wp:docPr id="1944038983" name="Textfeld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gray">
                      <a:xfrm rot="16200000">
                        <a:off x="0" y="0"/>
                        <a:ext cx="2087880" cy="4318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141BAF3" w14:textId="77777777" w:rsidR="009C1ADC" w:rsidRPr="009C1ADC" w:rsidRDefault="0048742C" w:rsidP="009C1ADC">
                          <w:pPr>
                            <w:pStyle w:val="Fuzeile"/>
                            <w:rPr>
                              <w:noProof/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2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szCs w:val="16"/>
                            </w:rPr>
                            <w:instrText xml:space="preserve"> FILENAME   \* MERGEFORMAT </w:instrText>
                          </w:r>
                          <w:r>
                            <w:rPr>
                              <w:sz w:val="12"/>
                              <w:szCs w:val="16"/>
                            </w:rPr>
                            <w:fldChar w:fldCharType="separate"/>
                          </w:r>
                          <w:r w:rsidR="00A102D5">
                            <w:rPr>
                              <w:noProof/>
                              <w:sz w:val="12"/>
                              <w:szCs w:val="16"/>
                            </w:rPr>
                            <w:t>Dokument2</w:t>
                          </w:r>
                          <w:r>
                            <w:rPr>
                              <w:sz w:val="12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CD466A" id="_x0000_t202" coordsize="21600,21600" o:spt="202" path="m,l,21600r21600,l21600,xe">
              <v:stroke joinstyle="miter"/>
              <v:path gradientshapeok="t" o:connecttype="rect"/>
            </v:shapetype>
            <v:shape id="Textfeld 4" o:spid="_x0000_s1026" type="#_x0000_t202" style="position:absolute;margin-left:-98.95pt;margin-top:709.7pt;width:164.4pt;height:34pt;rotation:-9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bwmode="graySca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" filled="f" stroked="f">
              <v:textbox inset="0,0,0,0">
                <w:txbxContent>
                  <w:p w14:paraId="6141BAF3" w14:textId="77777777" w:rsidR="009C1ADC" w:rsidRPr="009C1ADC" w:rsidRDefault="0048742C" w:rsidP="009C1ADC">
                    <w:pPr>
                      <w:pStyle w:val="Fuzeile"/>
                      <w:rPr>
                        <w:noProof/>
                        <w:sz w:val="15"/>
                        <w:szCs w:val="15"/>
                      </w:rPr>
                    </w:pPr>
                    <w:r>
                      <w:rPr>
                        <w:sz w:val="12"/>
                        <w:szCs w:val="16"/>
                      </w:rPr>
                      <w:fldChar w:fldCharType="begin"/>
                    </w:r>
                    <w:r>
                      <w:rPr>
                        <w:sz w:val="12"/>
                        <w:szCs w:val="16"/>
                      </w:rPr>
                      <w:instrText xml:space="preserve"> FILENAME   \* MERGEFORMAT </w:instrText>
                    </w:r>
                    <w:r>
                      <w:rPr>
                        <w:sz w:val="12"/>
                        <w:szCs w:val="16"/>
                      </w:rPr>
                      <w:fldChar w:fldCharType="separate"/>
                    </w:r>
                    <w:r w:rsidR="00A102D5">
                      <w:rPr>
                        <w:noProof/>
                        <w:sz w:val="12"/>
                        <w:szCs w:val="16"/>
                      </w:rPr>
                      <w:t>Dokument2</w:t>
                    </w:r>
                    <w:r>
                      <w:rPr>
                        <w:sz w:val="12"/>
                        <w:szCs w:val="16"/>
                      </w:rPr>
                      <w:fldChar w:fldCharType="end"/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3"/>
      <w:tblW w:w="935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798"/>
      <w:gridCol w:w="794"/>
      <w:gridCol w:w="4195"/>
      <w:gridCol w:w="567"/>
    </w:tblGrid>
    <w:tr w:rsidR="00AD56C4" w:rsidRPr="008C4FD8" w14:paraId="420EBD1D" w14:textId="77777777" w:rsidTr="000924CC">
      <w:trPr>
        <w:cantSplit/>
        <w:trHeight w:hRule="exact" w:val="397"/>
      </w:trPr>
      <w:tc>
        <w:tcPr>
          <w:tcW w:w="3798" w:type="dxa"/>
        </w:tcPr>
        <w:p w14:paraId="7F2738D3" w14:textId="77777777" w:rsidR="00AD56C4" w:rsidRDefault="00AD56C4" w:rsidP="00AD56C4">
          <w:pPr>
            <w:spacing w:after="160"/>
            <w:rPr>
              <w:b/>
              <w:noProof/>
              <w:sz w:val="15"/>
              <w:szCs w:val="15"/>
              <w:lang w:val="en-GB"/>
            </w:rPr>
          </w:pPr>
        </w:p>
      </w:tc>
      <w:tc>
        <w:tcPr>
          <w:tcW w:w="794" w:type="dxa"/>
        </w:tcPr>
        <w:p w14:paraId="1EBBEFF7" w14:textId="77777777" w:rsidR="00AD56C4" w:rsidRDefault="00AD56C4" w:rsidP="00AD56C4">
          <w:pPr>
            <w:spacing w:after="160"/>
            <w:rPr>
              <w:b/>
              <w:noProof/>
              <w:sz w:val="15"/>
              <w:szCs w:val="15"/>
              <w:lang w:val="en-GB"/>
            </w:rPr>
          </w:pPr>
        </w:p>
      </w:tc>
      <w:tc>
        <w:tcPr>
          <w:tcW w:w="4195" w:type="dxa"/>
        </w:tcPr>
        <w:p w14:paraId="2AF18D34" w14:textId="77777777" w:rsidR="00AD56C4" w:rsidRDefault="00AD56C4" w:rsidP="007D291A">
          <w:pPr>
            <w:pStyle w:val="Fuzeile"/>
            <w:rPr>
              <w:noProof/>
              <w:sz w:val="15"/>
              <w:szCs w:val="15"/>
            </w:rPr>
          </w:pPr>
        </w:p>
      </w:tc>
      <w:tc>
        <w:tcPr>
          <w:tcW w:w="567" w:type="dxa"/>
        </w:tcPr>
        <w:p w14:paraId="0FC2DFC2" w14:textId="77777777" w:rsidR="00AD56C4" w:rsidRPr="008C4FD8" w:rsidRDefault="00AD56C4" w:rsidP="00AD56C4">
          <w:pPr>
            <w:spacing w:after="160"/>
            <w:jc w:val="right"/>
            <w:rPr>
              <w:noProof/>
              <w:sz w:val="15"/>
              <w:szCs w:val="15"/>
            </w:rPr>
          </w:pPr>
        </w:p>
      </w:tc>
    </w:tr>
    <w:tr w:rsidR="00AD56C4" w:rsidRPr="008C4FD8" w14:paraId="3B59E3AE" w14:textId="77777777" w:rsidTr="000924CC">
      <w:trPr>
        <w:cantSplit/>
        <w:trHeight w:val="227"/>
      </w:trPr>
      <w:sdt>
        <w:sdtPr>
          <w:rPr>
            <w:rStyle w:val="Fett"/>
          </w:rPr>
          <w:id w:val="-354574559"/>
          <w:showingPlcHdr/>
        </w:sdtPr>
        <w:sdtEndPr>
          <w:rPr>
            <w:rStyle w:val="Absatz-Standardschriftart"/>
            <w:rFonts w:ascii="TheSans Swisscom" w:hAnsi="TheSans Swisscom"/>
            <w:b w:val="0"/>
            <w:bCs w:val="0"/>
            <w:noProof/>
            <w:sz w:val="15"/>
            <w:szCs w:val="15"/>
          </w:rPr>
        </w:sdtEndPr>
        <w:sdtContent>
          <w:tc>
            <w:tcPr>
              <w:tcW w:w="3798" w:type="dxa"/>
            </w:tcPr>
            <w:p w14:paraId="4A79DEBF" w14:textId="77777777" w:rsidR="00AD56C4" w:rsidRPr="008C4FD8" w:rsidRDefault="007D291A" w:rsidP="002463A7">
              <w:pPr>
                <w:pStyle w:val="Fuzeile"/>
                <w:rPr>
                  <w:noProof/>
                  <w:lang w:val="en-GB"/>
                </w:rPr>
              </w:pPr>
              <w:r w:rsidRPr="007D291A">
                <w:rPr>
                  <w:rStyle w:val="Platzhaltertext"/>
                  <w:b/>
                  <w:szCs w:val="16"/>
                </w:rPr>
                <w:t>Company</w:t>
              </w:r>
            </w:p>
          </w:tc>
        </w:sdtContent>
      </w:sdt>
      <w:tc>
        <w:tcPr>
          <w:tcW w:w="794" w:type="dxa"/>
        </w:tcPr>
        <w:p w14:paraId="40631DBA" w14:textId="77777777" w:rsidR="00AD56C4" w:rsidRPr="00540C62" w:rsidRDefault="00000000" w:rsidP="002463A7">
          <w:pPr>
            <w:pStyle w:val="Fuzeile"/>
            <w:rPr>
              <w:noProof/>
              <w:lang w:val="en-GB"/>
            </w:rPr>
          </w:pPr>
          <w:sdt>
            <w:sdtPr>
              <w:rPr>
                <w:rStyle w:val="Fett"/>
              </w:rPr>
              <w:id w:val="1262886941"/>
              <w:showingPlcHdr/>
            </w:sdtPr>
            <w:sdtEndPr>
              <w:rPr>
                <w:rStyle w:val="Absatz-Standardschriftart"/>
                <w:rFonts w:ascii="TheSans Swisscom" w:hAnsi="TheSans Swisscom"/>
                <w:b w:val="0"/>
                <w:bCs w:val="0"/>
                <w:noProof/>
                <w:sz w:val="15"/>
                <w:szCs w:val="15"/>
              </w:rPr>
            </w:sdtEndPr>
            <w:sdtContent>
              <w:r w:rsidR="002B44D1">
                <w:rPr>
                  <w:rStyle w:val="Platzhaltertext"/>
                  <w:b/>
                  <w:szCs w:val="16"/>
                </w:rPr>
                <w:t>Title:</w:t>
              </w:r>
            </w:sdtContent>
          </w:sdt>
        </w:p>
      </w:tc>
      <w:tc>
        <w:tcPr>
          <w:tcW w:w="4195" w:type="dxa"/>
        </w:tcPr>
        <w:p w14:paraId="35784854" w14:textId="77777777" w:rsidR="00AD56C4" w:rsidRPr="008C4FD8" w:rsidRDefault="00000000" w:rsidP="002463A7">
          <w:pPr>
            <w:pStyle w:val="Fuzeile"/>
            <w:rPr>
              <w:noProof/>
            </w:rPr>
          </w:pPr>
          <w:sdt>
            <w:sdtPr>
              <w:id w:val="1860232758"/>
              <w:showingPlcHdr/>
            </w:sdtPr>
            <w:sdtEndPr>
              <w:rPr>
                <w:noProof/>
                <w:sz w:val="15"/>
                <w:szCs w:val="15"/>
              </w:rPr>
            </w:sdtEndPr>
            <w:sdtContent>
              <w:r w:rsidR="00286DA6">
                <w:rPr>
                  <w:rStyle w:val="Platzhaltertext"/>
                </w:rPr>
                <w:t>Title</w:t>
              </w:r>
            </w:sdtContent>
          </w:sdt>
        </w:p>
      </w:tc>
      <w:tc>
        <w:tcPr>
          <w:tcW w:w="567" w:type="dxa"/>
        </w:tcPr>
        <w:p w14:paraId="627B9D99" w14:textId="77777777" w:rsidR="00AD56C4" w:rsidRPr="008C4FD8" w:rsidRDefault="00AD56C4" w:rsidP="00286DA6">
          <w:pPr>
            <w:spacing w:before="100" w:beforeAutospacing="1" w:after="100" w:afterAutospacing="1"/>
            <w:jc w:val="right"/>
            <w:rPr>
              <w:noProof/>
              <w:sz w:val="15"/>
              <w:szCs w:val="15"/>
              <w:lang w:val="en-GB"/>
            </w:rPr>
          </w:pPr>
          <w:r w:rsidRPr="008C4FD8">
            <w:rPr>
              <w:noProof/>
              <w:sz w:val="15"/>
              <w:szCs w:val="15"/>
            </w:rPr>
            <w:fldChar w:fldCharType="begin"/>
          </w:r>
          <w:r w:rsidRPr="008C4FD8">
            <w:rPr>
              <w:noProof/>
              <w:sz w:val="15"/>
              <w:szCs w:val="15"/>
              <w:lang w:val="en-GB"/>
            </w:rPr>
            <w:instrText xml:space="preserve"> PAGE   \* MERGEFORMAT </w:instrText>
          </w:r>
          <w:r w:rsidRPr="008C4FD8">
            <w:rPr>
              <w:noProof/>
              <w:sz w:val="15"/>
              <w:szCs w:val="15"/>
            </w:rPr>
            <w:fldChar w:fldCharType="separate"/>
          </w:r>
          <w:r>
            <w:rPr>
              <w:noProof/>
              <w:sz w:val="15"/>
              <w:szCs w:val="15"/>
              <w:lang w:val="en-GB"/>
            </w:rPr>
            <w:t>1</w:t>
          </w:r>
          <w:r w:rsidRPr="008C4FD8">
            <w:rPr>
              <w:noProof/>
              <w:sz w:val="15"/>
              <w:szCs w:val="15"/>
            </w:rPr>
            <w:fldChar w:fldCharType="end"/>
          </w:r>
          <w:r w:rsidRPr="008C4FD8">
            <w:rPr>
              <w:noProof/>
              <w:sz w:val="15"/>
              <w:szCs w:val="15"/>
              <w:lang w:val="en-GB"/>
            </w:rPr>
            <w:t>/</w:t>
          </w:r>
          <w:r w:rsidRPr="008C4FD8">
            <w:rPr>
              <w:sz w:val="15"/>
              <w:szCs w:val="15"/>
            </w:rPr>
            <w:fldChar w:fldCharType="begin"/>
          </w:r>
          <w:r w:rsidRPr="008C4FD8">
            <w:rPr>
              <w:noProof/>
              <w:sz w:val="15"/>
              <w:szCs w:val="15"/>
              <w:lang w:val="en-GB"/>
            </w:rPr>
            <w:instrText xml:space="preserve"> NUMPAGES   \* MERGEFORMAT </w:instrText>
          </w:r>
          <w:r w:rsidRPr="008C4FD8">
            <w:rPr>
              <w:sz w:val="15"/>
              <w:szCs w:val="15"/>
            </w:rPr>
            <w:fldChar w:fldCharType="separate"/>
          </w:r>
          <w:r w:rsidRPr="00BF4CD4">
            <w:rPr>
              <w:noProof/>
              <w:sz w:val="15"/>
              <w:szCs w:val="15"/>
            </w:rPr>
            <w:t>1</w:t>
          </w:r>
          <w:r w:rsidRPr="008C4FD8">
            <w:rPr>
              <w:noProof/>
              <w:sz w:val="15"/>
              <w:szCs w:val="15"/>
            </w:rPr>
            <w:fldChar w:fldCharType="end"/>
          </w:r>
        </w:p>
      </w:tc>
    </w:tr>
    <w:tr w:rsidR="00AD56C4" w:rsidRPr="00D82EB9" w14:paraId="0C14DC3F" w14:textId="77777777" w:rsidTr="000924CC">
      <w:trPr>
        <w:cantSplit/>
        <w:trHeight w:val="227"/>
      </w:trPr>
      <w:tc>
        <w:tcPr>
          <w:tcW w:w="3798" w:type="dxa"/>
        </w:tcPr>
        <w:p w14:paraId="02804FAC" w14:textId="77777777" w:rsidR="00AD56C4" w:rsidRPr="008C4FD8" w:rsidRDefault="00000000" w:rsidP="002463A7">
          <w:pPr>
            <w:pStyle w:val="Fuzeile"/>
            <w:rPr>
              <w:noProof/>
              <w:lang w:val="en-GB"/>
            </w:rPr>
          </w:pPr>
          <w:sdt>
            <w:sdtPr>
              <w:id w:val="-1878929015"/>
              <w:showingPlcHdr/>
            </w:sdtPr>
            <w:sdtEndPr>
              <w:rPr>
                <w:noProof/>
                <w:sz w:val="15"/>
                <w:szCs w:val="15"/>
              </w:rPr>
            </w:sdtEndPr>
            <w:sdtContent>
              <w:r w:rsidR="007D291A" w:rsidRPr="007D291A">
                <w:rPr>
                  <w:rStyle w:val="Platzhaltertext"/>
                </w:rPr>
                <w:t>OrgUnit</w:t>
              </w:r>
            </w:sdtContent>
          </w:sdt>
        </w:p>
      </w:tc>
      <w:tc>
        <w:tcPr>
          <w:tcW w:w="794" w:type="dxa"/>
        </w:tcPr>
        <w:p w14:paraId="0F7D3B93" w14:textId="77777777" w:rsidR="00AD56C4" w:rsidRPr="00D82EB9" w:rsidRDefault="00000000" w:rsidP="002463A7">
          <w:pPr>
            <w:pStyle w:val="Fuzeile"/>
            <w:rPr>
              <w:noProof/>
              <w:lang w:val="fr-CH"/>
            </w:rPr>
          </w:pPr>
          <w:sdt>
            <w:sdtPr>
              <w:rPr>
                <w:rStyle w:val="Fett"/>
              </w:rPr>
              <w:id w:val="-873152819"/>
              <w:showingPlcHdr/>
            </w:sdtPr>
            <w:sdtEndPr>
              <w:rPr>
                <w:rStyle w:val="Absatz-Standardschriftart"/>
                <w:rFonts w:ascii="TheSans Swisscom" w:hAnsi="TheSans Swisscom"/>
                <w:b w:val="0"/>
                <w:bCs w:val="0"/>
                <w:noProof/>
                <w:sz w:val="15"/>
                <w:szCs w:val="15"/>
              </w:rPr>
            </w:sdtEndPr>
            <w:sdtContent>
              <w:r w:rsidR="002B44D1">
                <w:rPr>
                  <w:rStyle w:val="Platzhaltertext"/>
                  <w:b/>
                  <w:szCs w:val="16"/>
                </w:rPr>
                <w:t>Subject:</w:t>
              </w:r>
            </w:sdtContent>
          </w:sdt>
        </w:p>
      </w:tc>
      <w:tc>
        <w:tcPr>
          <w:tcW w:w="4195" w:type="dxa"/>
        </w:tcPr>
        <w:p w14:paraId="526331D2" w14:textId="77777777" w:rsidR="00AD56C4" w:rsidRPr="00D82EB9" w:rsidRDefault="00000000" w:rsidP="002463A7">
          <w:pPr>
            <w:pStyle w:val="Fuzeile"/>
            <w:rPr>
              <w:noProof/>
              <w:lang w:val="fr-CH"/>
            </w:rPr>
          </w:pPr>
          <w:sdt>
            <w:sdtPr>
              <w:id w:val="-1761216459"/>
              <w:showingPlcHdr/>
            </w:sdtPr>
            <w:sdtEndPr>
              <w:rPr>
                <w:noProof/>
                <w:sz w:val="15"/>
                <w:szCs w:val="15"/>
              </w:rPr>
            </w:sdtEndPr>
            <w:sdtContent>
              <w:r w:rsidR="00286DA6">
                <w:rPr>
                  <w:rStyle w:val="Platzhaltertext"/>
                </w:rPr>
                <w:t>Subject</w:t>
              </w:r>
            </w:sdtContent>
          </w:sdt>
        </w:p>
      </w:tc>
      <w:tc>
        <w:tcPr>
          <w:tcW w:w="567" w:type="dxa"/>
        </w:tcPr>
        <w:p w14:paraId="427B37B4" w14:textId="77777777" w:rsidR="00AD56C4" w:rsidRPr="00D82EB9" w:rsidRDefault="00AD56C4" w:rsidP="00286DA6">
          <w:pPr>
            <w:spacing w:before="100" w:beforeAutospacing="1" w:after="100" w:afterAutospacing="1"/>
            <w:jc w:val="right"/>
            <w:rPr>
              <w:noProof/>
              <w:sz w:val="15"/>
              <w:szCs w:val="15"/>
              <w:lang w:val="fr-CH"/>
            </w:rPr>
          </w:pPr>
        </w:p>
      </w:tc>
    </w:tr>
    <w:tr w:rsidR="00AD56C4" w:rsidRPr="00D82EB9" w14:paraId="5DDF1547" w14:textId="77777777" w:rsidTr="000924CC">
      <w:trPr>
        <w:cantSplit/>
        <w:trHeight w:val="227"/>
      </w:trPr>
      <w:tc>
        <w:tcPr>
          <w:tcW w:w="3798" w:type="dxa"/>
        </w:tcPr>
        <w:p w14:paraId="175206ED" w14:textId="77777777" w:rsidR="00AD56C4" w:rsidRPr="004E6099" w:rsidRDefault="00000000" w:rsidP="002463A7">
          <w:pPr>
            <w:pStyle w:val="Fuzeile"/>
            <w:rPr>
              <w:lang w:val="en-US"/>
            </w:rPr>
          </w:pPr>
          <w:sdt>
            <w:sdtPr>
              <w:id w:val="-1336993479"/>
              <w:showingPlcHdr/>
            </w:sdtPr>
            <w:sdtEndPr>
              <w:rPr>
                <w:noProof/>
                <w:sz w:val="15"/>
                <w:szCs w:val="15"/>
              </w:rPr>
            </w:sdtEndPr>
            <w:sdtContent>
              <w:r w:rsidR="007D291A">
                <w:rPr>
                  <w:rStyle w:val="Platzhaltertext"/>
                </w:rPr>
                <w:t>UserName</w:t>
              </w:r>
            </w:sdtContent>
          </w:sdt>
        </w:p>
      </w:tc>
      <w:tc>
        <w:tcPr>
          <w:tcW w:w="794" w:type="dxa"/>
        </w:tcPr>
        <w:p w14:paraId="40E061C1" w14:textId="77777777" w:rsidR="00AD56C4" w:rsidRPr="00D82EB9" w:rsidRDefault="00000000" w:rsidP="002463A7">
          <w:pPr>
            <w:pStyle w:val="Fuzeile"/>
            <w:rPr>
              <w:lang w:val="fr-CH"/>
            </w:rPr>
          </w:pPr>
          <w:sdt>
            <w:sdtPr>
              <w:rPr>
                <w:rStyle w:val="Fett"/>
              </w:rPr>
              <w:id w:val="1243301578"/>
              <w:showingPlcHdr/>
            </w:sdtPr>
            <w:sdtEndPr>
              <w:rPr>
                <w:rStyle w:val="Absatz-Standardschriftart"/>
                <w:rFonts w:ascii="TheSans Swisscom" w:hAnsi="TheSans Swisscom"/>
                <w:b w:val="0"/>
                <w:bCs w:val="0"/>
                <w:noProof/>
                <w:sz w:val="15"/>
                <w:szCs w:val="15"/>
              </w:rPr>
            </w:sdtEndPr>
            <w:sdtContent>
              <w:r w:rsidR="002B44D1">
                <w:rPr>
                  <w:rStyle w:val="Platzhaltertext"/>
                  <w:b/>
                  <w:szCs w:val="16"/>
                </w:rPr>
                <w:t>Scope:</w:t>
              </w:r>
            </w:sdtContent>
          </w:sdt>
        </w:p>
      </w:tc>
      <w:tc>
        <w:tcPr>
          <w:tcW w:w="4195" w:type="dxa"/>
        </w:tcPr>
        <w:p w14:paraId="7B12F0AB" w14:textId="77777777" w:rsidR="00AD56C4" w:rsidRPr="00FF18BA" w:rsidRDefault="00000000" w:rsidP="002463A7">
          <w:pPr>
            <w:pStyle w:val="Fuzeile"/>
            <w:rPr>
              <w:noProof/>
            </w:rPr>
          </w:pPr>
          <w:sdt>
            <w:sdtPr>
              <w:id w:val="-1206870462"/>
              <w:showingPlcHdr/>
            </w:sdtPr>
            <w:sdtEndPr>
              <w:rPr>
                <w:noProof/>
                <w:sz w:val="15"/>
                <w:szCs w:val="15"/>
              </w:rPr>
            </w:sdtEndPr>
            <w:sdtContent>
              <w:r w:rsidR="00286DA6">
                <w:rPr>
                  <w:rStyle w:val="Platzhaltertext"/>
                </w:rPr>
                <w:t>Scope</w:t>
              </w:r>
            </w:sdtContent>
          </w:sdt>
        </w:p>
      </w:tc>
      <w:tc>
        <w:tcPr>
          <w:tcW w:w="567" w:type="dxa"/>
        </w:tcPr>
        <w:p w14:paraId="20A7BBDF" w14:textId="77777777" w:rsidR="00AD56C4" w:rsidRPr="00FF18BA" w:rsidRDefault="00AD56C4" w:rsidP="00286DA6">
          <w:pPr>
            <w:spacing w:before="100" w:beforeAutospacing="1" w:after="100" w:afterAutospacing="1"/>
            <w:jc w:val="right"/>
            <w:rPr>
              <w:noProof/>
              <w:sz w:val="15"/>
              <w:szCs w:val="15"/>
            </w:rPr>
          </w:pPr>
        </w:p>
      </w:tc>
    </w:tr>
    <w:tr w:rsidR="00AD56C4" w:rsidRPr="00D82EB9" w14:paraId="64446BFF" w14:textId="77777777" w:rsidTr="000924CC">
      <w:trPr>
        <w:cantSplit/>
        <w:trHeight w:val="227"/>
      </w:trPr>
      <w:tc>
        <w:tcPr>
          <w:tcW w:w="3798" w:type="dxa"/>
        </w:tcPr>
        <w:p w14:paraId="524038A2" w14:textId="77777777" w:rsidR="00AD56C4" w:rsidRPr="00D82EB9" w:rsidRDefault="00000000" w:rsidP="000924CC">
          <w:pPr>
            <w:pStyle w:val="Fuzeile"/>
            <w:ind w:left="1440" w:hanging="1440"/>
            <w:rPr>
              <w:noProof/>
              <w:lang w:val="fr-CH"/>
            </w:rPr>
          </w:pPr>
          <w:sdt>
            <w:sdtPr>
              <w:id w:val="1510173866"/>
              <w:showingPlcHdr/>
            </w:sdtPr>
            <w:sdtEndPr>
              <w:rPr>
                <w:noProof/>
                <w:sz w:val="15"/>
                <w:szCs w:val="15"/>
              </w:rPr>
            </w:sdtEndPr>
            <w:sdtContent>
              <w:r w:rsidR="007D291A">
                <w:rPr>
                  <w:rStyle w:val="Platzhaltertext"/>
                </w:rPr>
                <w:t>EMail</w:t>
              </w:r>
            </w:sdtContent>
          </w:sdt>
        </w:p>
      </w:tc>
      <w:tc>
        <w:tcPr>
          <w:tcW w:w="794" w:type="dxa"/>
        </w:tcPr>
        <w:p w14:paraId="04C971A7" w14:textId="77777777" w:rsidR="00AD56C4" w:rsidRPr="00D82EB9" w:rsidRDefault="00000000" w:rsidP="002463A7">
          <w:pPr>
            <w:pStyle w:val="Fuzeile"/>
            <w:rPr>
              <w:noProof/>
              <w:lang w:val="fr-CH"/>
            </w:rPr>
          </w:pPr>
          <w:sdt>
            <w:sdtPr>
              <w:rPr>
                <w:rStyle w:val="Fett"/>
              </w:rPr>
              <w:id w:val="-503814891"/>
              <w:showingPlcHdr/>
            </w:sdtPr>
            <w:sdtEndPr>
              <w:rPr>
                <w:rStyle w:val="Absatz-Standardschriftart"/>
                <w:rFonts w:ascii="TheSans Swisscom" w:hAnsi="TheSans Swisscom"/>
                <w:b w:val="0"/>
                <w:bCs w:val="0"/>
                <w:noProof/>
                <w:sz w:val="15"/>
                <w:szCs w:val="15"/>
              </w:rPr>
            </w:sdtEndPr>
            <w:sdtContent>
              <w:r w:rsidR="002B44D1">
                <w:rPr>
                  <w:rStyle w:val="Platzhaltertext"/>
                  <w:b/>
                  <w:szCs w:val="16"/>
                </w:rPr>
                <w:t>Date:</w:t>
              </w:r>
            </w:sdtContent>
          </w:sdt>
        </w:p>
      </w:tc>
      <w:tc>
        <w:tcPr>
          <w:tcW w:w="4195" w:type="dxa"/>
        </w:tcPr>
        <w:p w14:paraId="3F19BC21" w14:textId="77777777" w:rsidR="00AD56C4" w:rsidRPr="00FF18BA" w:rsidRDefault="00000000" w:rsidP="002463A7">
          <w:pPr>
            <w:pStyle w:val="Fuzeile"/>
            <w:rPr>
              <w:noProof/>
            </w:rPr>
          </w:pPr>
          <w:sdt>
            <w:sdtPr>
              <w:id w:val="1762717010"/>
              <w:showingPlcHdr/>
            </w:sdtPr>
            <w:sdtEndPr>
              <w:rPr>
                <w:noProof/>
                <w:sz w:val="15"/>
                <w:szCs w:val="15"/>
              </w:rPr>
            </w:sdtEndPr>
            <w:sdtContent>
              <w:r w:rsidR="00286DA6">
                <w:rPr>
                  <w:rStyle w:val="Platzhaltertext"/>
                </w:rPr>
                <w:t>Date</w:t>
              </w:r>
            </w:sdtContent>
          </w:sdt>
        </w:p>
      </w:tc>
      <w:tc>
        <w:tcPr>
          <w:tcW w:w="567" w:type="dxa"/>
        </w:tcPr>
        <w:p w14:paraId="59531B1F" w14:textId="77777777" w:rsidR="00AD56C4" w:rsidRPr="00FF18BA" w:rsidRDefault="00AD56C4" w:rsidP="00286DA6">
          <w:pPr>
            <w:spacing w:before="100" w:beforeAutospacing="1" w:after="100" w:afterAutospacing="1"/>
            <w:jc w:val="right"/>
            <w:rPr>
              <w:noProof/>
              <w:sz w:val="15"/>
              <w:szCs w:val="15"/>
            </w:rPr>
          </w:pPr>
        </w:p>
      </w:tc>
    </w:tr>
  </w:tbl>
  <w:p w14:paraId="2FEFF984" w14:textId="77777777" w:rsidR="00ED5186" w:rsidRPr="00541C82" w:rsidRDefault="00ED5186" w:rsidP="00541C82">
    <w:pPr>
      <w:pStyle w:val="KeinLeerraum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5E19E" w14:textId="77777777" w:rsidR="00E43326" w:rsidRPr="00A07B15" w:rsidRDefault="00E43326" w:rsidP="00866413">
      <w:r w:rsidRPr="00A07B15">
        <w:separator/>
      </w:r>
    </w:p>
    <w:p w14:paraId="2AAD1C27" w14:textId="77777777" w:rsidR="00E43326" w:rsidRPr="00A07B15" w:rsidRDefault="00E43326" w:rsidP="00866413"/>
    <w:p w14:paraId="4E1DCF05" w14:textId="77777777" w:rsidR="00E43326" w:rsidRPr="00A07B15" w:rsidRDefault="00E43326" w:rsidP="00866413"/>
  </w:footnote>
  <w:footnote w:type="continuationSeparator" w:id="0">
    <w:p w14:paraId="3EAA9C50" w14:textId="77777777" w:rsidR="00E43326" w:rsidRPr="00A07B15" w:rsidRDefault="00E43326" w:rsidP="00866413">
      <w:r w:rsidRPr="00A07B15">
        <w:continuationSeparator/>
      </w:r>
    </w:p>
    <w:p w14:paraId="323B7916" w14:textId="77777777" w:rsidR="00E43326" w:rsidRPr="00A07B15" w:rsidRDefault="00E43326" w:rsidP="00866413"/>
    <w:p w14:paraId="2EA11A88" w14:textId="77777777" w:rsidR="00E43326" w:rsidRPr="00A07B15" w:rsidRDefault="00E43326" w:rsidP="00866413"/>
  </w:footnote>
  <w:footnote w:type="continuationNotice" w:id="1">
    <w:p w14:paraId="57F3378C" w14:textId="77777777" w:rsidR="00E43326" w:rsidRDefault="00E4332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4ABD7" w14:textId="621E4A83" w:rsidR="00A102D5" w:rsidRPr="00A102D5" w:rsidRDefault="00A102D5" w:rsidP="00A102D5">
    <w:pPr>
      <w:pStyle w:val="Kopfzeile"/>
      <w:rPr>
        <w:lang w:val="de-CH"/>
      </w:rPr>
    </w:pPr>
    <w:r w:rsidRPr="00A102D5">
      <w:rPr>
        <w:rFonts w:ascii="Trebuchet MS" w:hAnsi="Trebuchet MS" w:cs="Aptos"/>
        <w:b/>
        <w:bCs/>
        <w:noProof/>
        <w:color w:val="001155"/>
        <w:kern w:val="36"/>
        <w:sz w:val="42"/>
        <w:szCs w:val="42"/>
      </w:rPr>
      <w:drawing>
        <wp:anchor distT="0" distB="0" distL="114300" distR="114300" simplePos="0" relativeHeight="251662848" behindDoc="1" locked="0" layoutInCell="1" allowOverlap="1" wp14:anchorId="5A0E743F" wp14:editId="2D9804A7">
          <wp:simplePos x="0" y="0"/>
          <wp:positionH relativeFrom="column">
            <wp:posOffset>-737235</wp:posOffset>
          </wp:positionH>
          <wp:positionV relativeFrom="paragraph">
            <wp:posOffset>-397510</wp:posOffset>
          </wp:positionV>
          <wp:extent cx="1422400" cy="500551"/>
          <wp:effectExtent l="0" t="0" r="6350" b="0"/>
          <wp:wrapTight wrapText="bothSides">
            <wp:wrapPolygon edited="0">
              <wp:start x="13596" y="1645"/>
              <wp:lineTo x="0" y="3289"/>
              <wp:lineTo x="0" y="17269"/>
              <wp:lineTo x="15043" y="20558"/>
              <wp:lineTo x="17646" y="20558"/>
              <wp:lineTo x="21407" y="17269"/>
              <wp:lineTo x="21407" y="6579"/>
              <wp:lineTo x="14754" y="1645"/>
              <wp:lineTo x="13596" y="1645"/>
            </wp:wrapPolygon>
          </wp:wrapTight>
          <wp:docPr id="1740836227" name="Grafik 1" descr="Ein Bild, das Schrift, Grafiken, Grafikdesign, Logo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0836227" name="Grafik 1" descr="Ein Bild, das Schrift, Grafiken, Grafikdesign, Logo enthält.&#10;&#10;KI-generierte Inhalte können fehlerhaft sein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0790"/>
                  <a:stretch>
                    <a:fillRect/>
                  </a:stretch>
                </pic:blipFill>
                <pic:spPr bwMode="auto">
                  <a:xfrm>
                    <a:off x="0" y="0"/>
                    <a:ext cx="1422400" cy="50055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EB59689" w14:textId="77777777" w:rsidR="00ED5186" w:rsidRPr="00A102D5" w:rsidRDefault="00ED5186" w:rsidP="00A102D5">
    <w:pPr>
      <w:pStyle w:val="Kopfzeile"/>
      <w:rPr>
        <w:lang w:val="de-CH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0066C" w14:textId="77777777" w:rsidR="00ED5186" w:rsidRPr="00A07B15" w:rsidRDefault="00000000" w:rsidP="009836D3">
    <w:pPr>
      <w:pStyle w:val="Kopfzeile"/>
      <w:jc w:val="right"/>
    </w:pPr>
    <w:sdt>
      <w:sdtPr>
        <w:rPr>
          <w:rStyle w:val="Fett"/>
        </w:rPr>
        <w:id w:val="-1058014238"/>
        <w:dataBinding w:prefixMappings="xmlns:ns0='XML-ContentControlsSwisscom' " w:xpath="/ns0:XML-ContentControlsSwisscom[1]/ns0:Classification[1]" w:storeItemID="{AFEAA458-6FF5-46C6-A406-B470B430D01E}"/>
        <w:text/>
      </w:sdtPr>
      <w:sdtContent>
        <w:r w:rsidR="009836D3">
          <w:rPr>
            <w:rStyle w:val="Fett"/>
            <w:lang w:val="de-CH"/>
          </w:rPr>
          <w:t>C2 - Internal</w:t>
        </w:r>
      </w:sdtContent>
    </w:sdt>
    <w:r w:rsidR="005C0504" w:rsidRPr="00A07B15">
      <w:rPr>
        <w:noProof/>
      </w:rPr>
      <w:drawing>
        <wp:anchor distT="0" distB="0" distL="114300" distR="114300" simplePos="0" relativeHeight="251656192" behindDoc="1" locked="1" layoutInCell="1" allowOverlap="1" wp14:anchorId="64B9FC1C" wp14:editId="4E09990F">
          <wp:simplePos x="0" y="0"/>
          <wp:positionH relativeFrom="page">
            <wp:posOffset>723900</wp:posOffset>
          </wp:positionH>
          <wp:positionV relativeFrom="page">
            <wp:posOffset>417830</wp:posOffset>
          </wp:positionV>
          <wp:extent cx="2196000" cy="856800"/>
          <wp:effectExtent l="0" t="0" r="0" b="0"/>
          <wp:wrapNone/>
          <wp:docPr id="305702599" name="Grafik 3057025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6000" cy="85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05A6A32"/>
    <w:lvl w:ilvl="0">
      <w:start w:val="1"/>
      <w:numFmt w:val="decimal"/>
      <w:pStyle w:val="Listennummer5"/>
      <w:lvlText w:val="%1."/>
      <w:lvlJc w:val="left"/>
      <w:pPr>
        <w:tabs>
          <w:tab w:val="num" w:pos="1786"/>
        </w:tabs>
        <w:ind w:left="1786" w:hanging="357"/>
      </w:pPr>
      <w:rPr>
        <w:rFonts w:hint="default"/>
      </w:rPr>
    </w:lvl>
  </w:abstractNum>
  <w:abstractNum w:abstractNumId="1" w15:restartNumberingAfterBreak="0">
    <w:nsid w:val="FFFFFF7D"/>
    <w:multiLevelType w:val="singleLevel"/>
    <w:tmpl w:val="77628C96"/>
    <w:lvl w:ilvl="0">
      <w:start w:val="1"/>
      <w:numFmt w:val="decimal"/>
      <w:pStyle w:val="Listennummer4"/>
      <w:lvlText w:val="%1."/>
      <w:lvlJc w:val="left"/>
      <w:pPr>
        <w:tabs>
          <w:tab w:val="num" w:pos="1429"/>
        </w:tabs>
        <w:ind w:left="1429" w:hanging="357"/>
      </w:pPr>
      <w:rPr>
        <w:rFonts w:hint="default"/>
      </w:rPr>
    </w:lvl>
  </w:abstractNum>
  <w:abstractNum w:abstractNumId="2" w15:restartNumberingAfterBreak="0">
    <w:nsid w:val="FFFFFF89"/>
    <w:multiLevelType w:val="singleLevel"/>
    <w:tmpl w:val="2876A2A6"/>
    <w:lvl w:ilvl="0">
      <w:start w:val="1"/>
      <w:numFmt w:val="bullet"/>
      <w:lvlText w:val="−"/>
      <w:lvlJc w:val="left"/>
      <w:pPr>
        <w:tabs>
          <w:tab w:val="num" w:pos="360"/>
        </w:tabs>
        <w:ind w:left="360" w:hanging="360"/>
      </w:pPr>
      <w:rPr>
        <w:rFonts w:ascii="Arial Black" w:hAnsi="Arial Black" w:hint="default"/>
      </w:rPr>
    </w:lvl>
  </w:abstractNum>
  <w:abstractNum w:abstractNumId="3" w15:restartNumberingAfterBreak="0">
    <w:nsid w:val="0ED52E66"/>
    <w:multiLevelType w:val="hybridMultilevel"/>
    <w:tmpl w:val="851E4FF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A5372"/>
    <w:multiLevelType w:val="multilevel"/>
    <w:tmpl w:val="D2DAB39E"/>
    <w:numStyleLink w:val="berschrift"/>
  </w:abstractNum>
  <w:abstractNum w:abstractNumId="5" w15:restartNumberingAfterBreak="0">
    <w:nsid w:val="2B3F5B17"/>
    <w:multiLevelType w:val="hybridMultilevel"/>
    <w:tmpl w:val="728E1344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EC7800"/>
    <w:multiLevelType w:val="multilevel"/>
    <w:tmpl w:val="1CAAF714"/>
    <w:styleLink w:val="Bullet"/>
    <w:lvl w:ilvl="0">
      <w:start w:val="1"/>
      <w:numFmt w:val="bullet"/>
      <w:pStyle w:val="Aufzhlungszeichen"/>
      <w:lvlText w:val="–"/>
      <w:lvlJc w:val="left"/>
      <w:pPr>
        <w:tabs>
          <w:tab w:val="num" w:pos="340"/>
        </w:tabs>
        <w:ind w:left="170" w:hanging="170"/>
      </w:pPr>
      <w:rPr>
        <w:rFonts w:ascii="Calibri" w:hAnsi="Calibri" w:hint="default"/>
        <w:caps w:val="0"/>
        <w:strike w:val="0"/>
        <w:dstrike w:val="0"/>
        <w:vanish w:val="0"/>
        <w:color w:val="auto"/>
        <w:vertAlign w:val="baseline"/>
      </w:rPr>
    </w:lvl>
    <w:lvl w:ilvl="1">
      <w:start w:val="1"/>
      <w:numFmt w:val="bullet"/>
      <w:pStyle w:val="Aufzhlungszeichen2"/>
      <w:lvlText w:val="–"/>
      <w:lvlJc w:val="left"/>
      <w:pPr>
        <w:ind w:left="340" w:hanging="170"/>
      </w:pPr>
      <w:rPr>
        <w:rFonts w:ascii="Trebuchet MS" w:hAnsi="Trebuchet MS" w:hint="default"/>
        <w:caps w:val="0"/>
        <w:strike w:val="0"/>
        <w:dstrike w:val="0"/>
        <w:vanish w:val="0"/>
        <w:color w:val="auto"/>
        <w:vertAlign w:val="baseline"/>
      </w:rPr>
    </w:lvl>
    <w:lvl w:ilvl="2">
      <w:start w:val="1"/>
      <w:numFmt w:val="bullet"/>
      <w:pStyle w:val="Aufzhlungszeichen3"/>
      <w:lvlText w:val="–"/>
      <w:lvlJc w:val="left"/>
      <w:pPr>
        <w:ind w:left="510" w:hanging="170"/>
      </w:pPr>
      <w:rPr>
        <w:rFonts w:ascii="Trebuchet MS" w:hAnsi="Trebuchet MS" w:hint="default"/>
        <w:caps w:val="0"/>
        <w:strike w:val="0"/>
        <w:dstrike w:val="0"/>
        <w:vanish w:val="0"/>
        <w:color w:val="auto"/>
        <w:vertAlign w:val="baseline"/>
      </w:rPr>
    </w:lvl>
    <w:lvl w:ilvl="3">
      <w:start w:val="1"/>
      <w:numFmt w:val="bullet"/>
      <w:pStyle w:val="Aufzhlungszeichen4"/>
      <w:lvlText w:val="–"/>
      <w:lvlJc w:val="left"/>
      <w:pPr>
        <w:ind w:left="680" w:hanging="170"/>
      </w:pPr>
      <w:rPr>
        <w:rFonts w:ascii="Trebuchet MS" w:hAnsi="Trebuchet MS" w:hint="default"/>
        <w:caps w:val="0"/>
        <w:strike w:val="0"/>
        <w:dstrike w:val="0"/>
        <w:vanish w:val="0"/>
        <w:color w:val="auto"/>
        <w:vertAlign w:val="baseline"/>
      </w:rPr>
    </w:lvl>
    <w:lvl w:ilvl="4">
      <w:start w:val="1"/>
      <w:numFmt w:val="bullet"/>
      <w:pStyle w:val="Aufzhlungszeichen5"/>
      <w:lvlText w:val="–"/>
      <w:lvlJc w:val="left"/>
      <w:pPr>
        <w:ind w:left="850" w:hanging="170"/>
      </w:pPr>
      <w:rPr>
        <w:rFonts w:ascii="Trebuchet MS" w:hAnsi="Trebuchet MS" w:hint="default"/>
        <w:color w:val="auto"/>
      </w:rPr>
    </w:lvl>
    <w:lvl w:ilvl="5">
      <w:start w:val="1"/>
      <w:numFmt w:val="bullet"/>
      <w:lvlText w:val="–"/>
      <w:lvlJc w:val="left"/>
      <w:pPr>
        <w:tabs>
          <w:tab w:val="num" w:pos="1190"/>
        </w:tabs>
        <w:ind w:left="1020" w:hanging="170"/>
      </w:pPr>
      <w:rPr>
        <w:rFonts w:ascii="Trebuchet MS" w:hAnsi="Trebuchet MS" w:hint="default"/>
        <w:color w:val="auto"/>
      </w:rPr>
    </w:lvl>
    <w:lvl w:ilvl="6">
      <w:start w:val="1"/>
      <w:numFmt w:val="bullet"/>
      <w:lvlText w:val="–"/>
      <w:lvlJc w:val="left"/>
      <w:pPr>
        <w:tabs>
          <w:tab w:val="num" w:pos="1360"/>
        </w:tabs>
        <w:ind w:left="1190" w:hanging="170"/>
      </w:pPr>
      <w:rPr>
        <w:rFonts w:ascii="Trebuchet MS" w:hAnsi="Trebuchet MS" w:hint="default"/>
        <w:color w:val="auto"/>
      </w:rPr>
    </w:lvl>
    <w:lvl w:ilvl="7">
      <w:start w:val="1"/>
      <w:numFmt w:val="bullet"/>
      <w:lvlText w:val="–"/>
      <w:lvlJc w:val="left"/>
      <w:pPr>
        <w:tabs>
          <w:tab w:val="num" w:pos="1530"/>
        </w:tabs>
        <w:ind w:left="1360" w:hanging="170"/>
      </w:pPr>
      <w:rPr>
        <w:rFonts w:ascii="Trebuchet MS" w:hAnsi="Trebuchet MS" w:hint="default"/>
        <w:color w:val="auto"/>
      </w:rPr>
    </w:lvl>
    <w:lvl w:ilvl="8">
      <w:start w:val="1"/>
      <w:numFmt w:val="bullet"/>
      <w:lvlText w:val="–"/>
      <w:lvlJc w:val="left"/>
      <w:pPr>
        <w:tabs>
          <w:tab w:val="num" w:pos="1700"/>
        </w:tabs>
        <w:ind w:left="1530" w:hanging="170"/>
      </w:pPr>
      <w:rPr>
        <w:rFonts w:ascii="Trebuchet MS" w:hAnsi="Trebuchet MS" w:hint="default"/>
        <w:color w:val="auto"/>
      </w:rPr>
    </w:lvl>
  </w:abstractNum>
  <w:abstractNum w:abstractNumId="7" w15:restartNumberingAfterBreak="0">
    <w:nsid w:val="4BDB65EC"/>
    <w:multiLevelType w:val="hybridMultilevel"/>
    <w:tmpl w:val="819E2344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0C190D"/>
    <w:multiLevelType w:val="multilevel"/>
    <w:tmpl w:val="D2DAB39E"/>
    <w:styleLink w:val="berschrift"/>
    <w:lvl w:ilvl="0">
      <w:start w:val="1"/>
      <w:numFmt w:val="decimal"/>
      <w:pStyle w:val="berschrift1"/>
      <w:lvlText w:val="%1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106"/>
        </w:tabs>
        <w:ind w:left="1106" w:hanging="1106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673"/>
        </w:tabs>
        <w:ind w:left="1673" w:hanging="1673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843"/>
        </w:tabs>
        <w:ind w:left="1843" w:hanging="1843"/>
      </w:pPr>
      <w:rPr>
        <w:rFonts w:hint="default"/>
      </w:rPr>
    </w:lvl>
  </w:abstractNum>
  <w:abstractNum w:abstractNumId="9" w15:restartNumberingAfterBreak="0">
    <w:nsid w:val="52635A0C"/>
    <w:multiLevelType w:val="hybridMultilevel"/>
    <w:tmpl w:val="A496C10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91273B"/>
    <w:multiLevelType w:val="multilevel"/>
    <w:tmpl w:val="0807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62157D1E"/>
    <w:multiLevelType w:val="hybridMultilevel"/>
    <w:tmpl w:val="857EAB7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670D6C"/>
    <w:multiLevelType w:val="hybridMultilevel"/>
    <w:tmpl w:val="30D813C6"/>
    <w:lvl w:ilvl="0" w:tplc="10000011">
      <w:start w:val="1"/>
      <w:numFmt w:val="decimal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7D4F06"/>
    <w:multiLevelType w:val="hybridMultilevel"/>
    <w:tmpl w:val="FE6E4A60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3730A7"/>
    <w:multiLevelType w:val="multilevel"/>
    <w:tmpl w:val="5DCE0110"/>
    <w:lvl w:ilvl="0">
      <w:start w:val="1"/>
      <w:numFmt w:val="decimal"/>
      <w:pStyle w:val="Listennumm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pStyle w:val="Listennummer2"/>
      <w:lvlText w:val="%2."/>
      <w:lvlJc w:val="left"/>
      <w:pPr>
        <w:ind w:left="680" w:hanging="340"/>
      </w:pPr>
      <w:rPr>
        <w:rFonts w:hint="default"/>
      </w:rPr>
    </w:lvl>
    <w:lvl w:ilvl="2">
      <w:start w:val="1"/>
      <w:numFmt w:val="decimal"/>
      <w:pStyle w:val="Listennummer3"/>
      <w:lvlText w:val="%3."/>
      <w:lvlJc w:val="left"/>
      <w:pPr>
        <w:ind w:left="1020" w:hanging="34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060" w:hanging="340"/>
      </w:pPr>
      <w:rPr>
        <w:rFonts w:hint="default"/>
      </w:rPr>
    </w:lvl>
  </w:abstractNum>
  <w:abstractNum w:abstractNumId="15" w15:restartNumberingAfterBreak="0">
    <w:nsid w:val="75B15CDA"/>
    <w:multiLevelType w:val="multilevel"/>
    <w:tmpl w:val="0807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7BB47964"/>
    <w:multiLevelType w:val="hybridMultilevel"/>
    <w:tmpl w:val="823EEC1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883307">
    <w:abstractNumId w:val="15"/>
  </w:num>
  <w:num w:numId="2" w16cid:durableId="1638948864">
    <w:abstractNumId w:val="10"/>
  </w:num>
  <w:num w:numId="3" w16cid:durableId="1775638426">
    <w:abstractNumId w:val="2"/>
  </w:num>
  <w:num w:numId="4" w16cid:durableId="906646802">
    <w:abstractNumId w:val="14"/>
  </w:num>
  <w:num w:numId="5" w16cid:durableId="15736521">
    <w:abstractNumId w:val="1"/>
  </w:num>
  <w:num w:numId="6" w16cid:durableId="910580267">
    <w:abstractNumId w:val="0"/>
  </w:num>
  <w:num w:numId="7" w16cid:durableId="1833135336">
    <w:abstractNumId w:val="8"/>
  </w:num>
  <w:num w:numId="8" w16cid:durableId="1514419338">
    <w:abstractNumId w:val="4"/>
  </w:num>
  <w:num w:numId="9" w16cid:durableId="1756631823">
    <w:abstractNumId w:val="6"/>
  </w:num>
  <w:num w:numId="10" w16cid:durableId="1069577831">
    <w:abstractNumId w:val="3"/>
  </w:num>
  <w:num w:numId="11" w16cid:durableId="1922134511">
    <w:abstractNumId w:val="16"/>
  </w:num>
  <w:num w:numId="12" w16cid:durableId="1543863890">
    <w:abstractNumId w:val="11"/>
  </w:num>
  <w:num w:numId="13" w16cid:durableId="554699470">
    <w:abstractNumId w:val="5"/>
  </w:num>
  <w:num w:numId="14" w16cid:durableId="633213184">
    <w:abstractNumId w:val="9"/>
  </w:num>
  <w:num w:numId="15" w16cid:durableId="1174877882">
    <w:abstractNumId w:val="7"/>
  </w:num>
  <w:num w:numId="16" w16cid:durableId="1426726232">
    <w:abstractNumId w:val="12"/>
  </w:num>
  <w:num w:numId="17" w16cid:durableId="597635421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removePersonalInformation/>
  <w:removeDateAndTime/>
  <w:embedTrueTypeFonts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gg_Addressee" w:val="~~txtAdFirm~~3~^~, ~txtAdOrg1~~3~^~, ~txtAdOrgAddress~~3~^~, ~txtAdOrgPostOfficeNumber~~3~^~ ~txtAdOrgLocation~~3~^"/>
    <w:docVar w:name="agg_Footer1" w:val="~~txtOrg1~_x000b_~0~^~~txtOrg2~_x000b_~0~^~~txtOrg3~_x000b_~0~^~~txtOrgAddress~_x000b_~0~^~~txtOrgPostOfficeNumber~ ~0~^~~txtOrgLocation~~0~^"/>
    <w:docVar w:name="agg_Footer2" w:val="Gratisnummer~_x0009_~txtOrgFreeNumber~_x000b_~0~^Telefon~_x0009_~txtOrgTel~_x000b_~0~^Telefax~_x0009_~txtOrgFax~_x000b_~0~^Mobile~_x0009_~txtOrgMobile~_x000b_~0~^~~txtOrgEMail~_x000b_~0~^~~txtOrgWeb~~0~^"/>
    <w:docVar w:name="agg_Footer3" w:val="Standortadresse~_x000b_~txtOrgHeadAddress~_x000b_~0~^~~txtOrgHeadPostOfficeNumber~~0~^~ ~txtOrgHeadLocation~~0~^"/>
    <w:docVar w:name="agg_Kontakt1" w:val="~~txtUsrFirstName~~0~^~ ~txtUsrLastName~~0~^~ / ~txtUsrTel~~0~^~ / ~txtUsrEMail~~0~^"/>
    <w:docVar w:name="Creator" w:val="hc"/>
    <w:docVar w:name="ctr_lblAbsender" w:val="11~1~1~Absenderadresse~Adresse de l'expéditeur~Indirizzo del mittente~Sender address~8~12~0~0~0~31~0~~~~16~~"/>
    <w:docVar w:name="ctr_lblSeparation" w:val="11~1~7~____________________________________________________________________________________~____________________________________________________________________________________~____________________________________________________________________________________~____________________________________________________________________________________~8~10~0~0~0~31~0~~~~0~~40~~~"/>
    <w:docVar w:name="ctr_lblSeparation1" w:val="11~1~9~____________________________________________________________________________________~____________________________________________________________________________________~____________________________________________________________________________________~____________________________________________________________________________________~8~10~0~0~0~31~0~~~~0~~40~~~"/>
    <w:docVar w:name="ctr_lblTeamdatas" w:val="11~1~10~Team Daten~Données du team~Dati del team~Teamdatas~8~12~0~0~0~31~0~~~~16~~"/>
    <w:docVar w:name="ctr_txtAddressee" w:val="12~1~8~Empfänger~Destinataire~Destinatario~Addressee~8~50~0~0~6~31~0~~~~1~~"/>
    <w:docVar w:name="ctr_txtAdFirm" w:val="12~1~2~Firma~Firme~Ditta~Firm~8~18~0~0~1~31~1~~~~0~~41~~~"/>
    <w:docVar w:name="ctr_txtAdOrg1" w:val="12~1~3~Organisation 1~Organisation 1~Organizzazione 1~Organization 1~8~18~0~0~1~31~2~~~~0~~"/>
    <w:docVar w:name="ctr_txtAdOrgAddress" w:val="12~1~4~Postadresse~Adresse postale~Indirizzo corrispondenza~Postal Address~8~18~0~0~1~31~5~~~~0~~"/>
    <w:docVar w:name="ctr_txtAdOrgLocation" w:val="12~1~6~Ort~Lieu~Località~City~8~18~0~0~1~31~7~~~~0~~"/>
    <w:docVar w:name="ctr_txtAdOrgPostOfficeNumber" w:val="12~1~5~PLZ~NPA~CAP~ZIP~8~18~0~0~1~31~6~~~~0~~"/>
    <w:docVar w:name="ctr_txtDate" w:val="12~1~11~Datum~Date~Data~Date~8~18~0~0~1~31~0~~~~2~~"/>
    <w:docVar w:name="ctr_txtOrg1" w:val="12~2~2~Organisation 1~Organisation 1~Organizzazione 1~Organization 1~8~18~0~0~1~31~2~~~~0~~"/>
    <w:docVar w:name="ctr_txtOrg2" w:val="12~2~3~Organisation 2~Organisation 2~Organizzazione 2~Organization 2~8~18~0~0~1~31~3~~~~0~~"/>
    <w:docVar w:name="ctr_txtOrg3" w:val="12~2~4~Organisation 3~Organisation 3~Organizzazioni 3~Organization 3~8~18~0~0~1~31~4~~~~0~~"/>
    <w:docVar w:name="ctr_txtOrgAddress" w:val="12~2~5~Postadresse~Adresse postale~Indirizzo corrispondenza~Postal address~8~18~0~0~1~31~5~~~~0~~"/>
    <w:docVar w:name="ctr_txtOrgEMail" w:val="12~2~12~E-Mail~E-Mail~E-Mail~E-Mail~8~18~0~0~1~31~0~~~~0~~"/>
    <w:docVar w:name="ctr_txtOrgFax" w:val="12~2~10~Telefax~Téléfax~Telefax~Fax~8~18~0~0~1~31~13~~~~0~~"/>
    <w:docVar w:name="ctr_txtOrgFirm" w:val="12~2~1~Firma~Firme~Ditta~Firm~8~18~0~0~1~31~1~~~~0~~"/>
    <w:docVar w:name="ctr_txtOrgFreeNumber" w:val="12~2~8~Gratisnummer~Numéro gratuit~Numero gratuito~Freephone number~8~18~0~0~1~31~11~~~~0~~"/>
    <w:docVar w:name="ctr_txtOrgHeadAddress" w:val="12~2~14~Standortadresse~Adresse du siège~Località dell'ubicazione~Office address~8~17~0~0~1~31~8~~~~0~~"/>
    <w:docVar w:name="ctr_txtOrgHeadLocation" w:val="12~2~16~Standort~Lieu du siège~Località dell'ubicazione~Office city~8~18~0~0~1~31~10~~~~0~~"/>
    <w:docVar w:name="ctr_txtOrgHeadPostOfficeNumber" w:val="12~2~15~Standort PLZ~NPA du siège~CAP dell'ubicazione~Office ZIP~8~18~0~0~1~31~9~~~~0~~"/>
    <w:docVar w:name="ctr_txtOrgLocation" w:val="12~2~7~Ort~Lieu~Località~City~8~18~0~0~1~31~7~~~~0~~"/>
    <w:docVar w:name="ctr_txtOrgMobile" w:val="12~2~11~Mobile~Mobile~Mobile~Mobile~8~18~0~0~1~31~0~~~~0~~"/>
    <w:docVar w:name="ctr_txtOrgPostOfficeNumber" w:val="12~2~6~PLZ~NPA~CAP~ZIP~8~18~0~0~1~31~6~~~~0~~"/>
    <w:docVar w:name="ctr_txtOrgTel" w:val="12~2~9~Telefon~Téléphone~Telefono~Phone~8~18~0~0~1~31~12~~~~0~~"/>
    <w:docVar w:name="ctr_txtOrgWeb" w:val="12~2~13~Web~Web~Web~Web~8~18~0~0~1~31~0~~~~0~~"/>
    <w:docVar w:name="ctr_txtSubject" w:val="12~1~16~Thema~Sujet~Tema~Subject~8~18~0~0~0~31~0~~~~0~~"/>
    <w:docVar w:name="ctr_txtUsrEMail" w:val="12~1~15~E-Mail~E-Mail~E-Mail~E-Mail~8~18~0~0~1~31~25~~~~0~~"/>
    <w:docVar w:name="ctr_txtUsrFirstName" w:val="12~1~13~Vorname~Prénom~Nome~First name~8~18~0~0~1~31~21~~~~0~~"/>
    <w:docVar w:name="ctr_txtUsrLastName" w:val="12~1~12~Name~Nom~Cognome~Surname~8~18~0~0~1~31~20~~~~0~~"/>
    <w:docVar w:name="ctr_txtUsrTel" w:val="12~1~14~Telefon~Téléphone~Telefono~Phone~8~18~0~0~1~31~23~~~~0~~"/>
    <w:docVar w:name="DocLng" w:val="21"/>
    <w:docVar w:name="DocName" w:val="D_Brief.doc"/>
    <w:docVar w:name="DocVer" w:val="1.0"/>
    <w:docVar w:name="FeatureStatus" w:val="1"/>
    <w:docVar w:name="FooterTableWidth" w:val=";;;;;;;;@;;;;;;;;@;;;;;;;;@;;;;;;;;@;;;;;;;;@#;;;;;;;;@;;;;;;;;@;;;;;;;;@;;;;;;;;@;;;;;;;;@#"/>
    <w:docVar w:name="frm_EditData" w:val="Daten editieren~Editer les données~Elaborare i dati~Publish datas~475~435~"/>
    <w:docVar w:name="HeaderTableWidth" w:val=";;;;;;;;@;;;;;;;;@;;;;;;;;@;;;;;;;;@;;;;;;;;@#;;;;;;;;@;;;;;;;;@;;;;;;;;@;;;;;;;;@;;;;;;;;@#"/>
    <w:docVar w:name="Kontakt" w:val="~~txtUsrFirstName~ ~0~^~~txtUsrLastName~~0~^~, ~txtOrgTel~~0~^~, ~txtUsrMobile~~0~^~, ~txtUsrEMail~~0~^"/>
    <w:docVar w:name="LetterLabelContact" w:val="Ihr Kontakt"/>
    <w:docVar w:name="LetterLabelDate" w:val="Datum"/>
    <w:docVar w:name="LetterLabelSubject" w:val="Thema"/>
    <w:docVar w:name="Mandatory" w:val="COM-GI : Ivo Baldi"/>
    <w:docVar w:name="OffVer" w:val="Office 2003"/>
    <w:docVar w:name="pge_EditDataPagesName" w:val="Generelle Angaben~Données générales~Generali datas~General datas^Fusszeile~Pied-de-page~Pié di pagina~Footer^"/>
    <w:docVar w:name="TplFileName" w:val="CocMso2003V1.tpl"/>
    <w:docVar w:name="TplIntName" w:val="CoC MS-Office TPL2003 V1"/>
    <w:docVar w:name="val_agg_Addressee" w:val=" "/>
    <w:docVar w:name="val_agg_Footer1" w:val=" "/>
    <w:docVar w:name="val_agg_Footer2" w:val=" "/>
    <w:docVar w:name="val_agg_Footer3" w:val=" "/>
    <w:docVar w:name="val_agg_Kontakt1" w:val=" "/>
    <w:docVar w:name="val_txtAddressee" w:val=" "/>
    <w:docVar w:name="val_txtAdFirm" w:val=" "/>
    <w:docVar w:name="val_txtAdOrg1" w:val=" "/>
    <w:docVar w:name="val_txtAdOrgAddress" w:val=" "/>
    <w:docVar w:name="val_txtAdOrgLocation" w:val=" "/>
    <w:docVar w:name="val_txtAdOrgPostOfficeNumber" w:val=" "/>
    <w:docVar w:name="val_txtDate" w:val=" "/>
    <w:docVar w:name="val_txtOrg1" w:val=" "/>
    <w:docVar w:name="val_txtOrg2" w:val=" "/>
    <w:docVar w:name="val_txtOrg3" w:val=" "/>
    <w:docVar w:name="val_txtOrgAddress" w:val=" "/>
    <w:docVar w:name="val_txtOrgEMail" w:val=" "/>
    <w:docVar w:name="val_txtOrgFax" w:val=" "/>
    <w:docVar w:name="val_txtOrgFirm" w:val=" "/>
    <w:docVar w:name="val_txtOrgFreeNumber" w:val=" "/>
    <w:docVar w:name="val_txtOrgHeadAddress" w:val=" "/>
    <w:docVar w:name="val_txtOrgHeadLocation" w:val=" "/>
    <w:docVar w:name="val_txtOrgHeadPostOfficeNumber" w:val=" "/>
    <w:docVar w:name="val_txtOrgLocation" w:val=" "/>
    <w:docVar w:name="val_txtOrgMobile" w:val=" "/>
    <w:docVar w:name="val_txtOrgPostOfficeNumber" w:val=" "/>
    <w:docVar w:name="val_txtOrgTel" w:val=" "/>
    <w:docVar w:name="val_txtOrgWeb" w:val=" "/>
    <w:docVar w:name="val_txtSubject" w:val=" "/>
    <w:docVar w:name="val_txtUsrEMail" w:val=" "/>
    <w:docVar w:name="val_txtUsrFirstName" w:val=" "/>
    <w:docVar w:name="val_txtUsrLastName" w:val=" "/>
    <w:docVar w:name="val_txtUsrTel" w:val=" "/>
  </w:docVars>
  <w:rsids>
    <w:rsidRoot w:val="00A102D5"/>
    <w:rsid w:val="00001B8E"/>
    <w:rsid w:val="00015EF8"/>
    <w:rsid w:val="00017ED7"/>
    <w:rsid w:val="0003308D"/>
    <w:rsid w:val="00054BED"/>
    <w:rsid w:val="000618B5"/>
    <w:rsid w:val="00076524"/>
    <w:rsid w:val="000767BB"/>
    <w:rsid w:val="000924CC"/>
    <w:rsid w:val="000B4E2F"/>
    <w:rsid w:val="000C4590"/>
    <w:rsid w:val="000D3CAB"/>
    <w:rsid w:val="000F0CF9"/>
    <w:rsid w:val="000F0F4C"/>
    <w:rsid w:val="0010532D"/>
    <w:rsid w:val="0012082F"/>
    <w:rsid w:val="00120CE2"/>
    <w:rsid w:val="00137495"/>
    <w:rsid w:val="00142138"/>
    <w:rsid w:val="00144AC2"/>
    <w:rsid w:val="00145263"/>
    <w:rsid w:val="00150BBB"/>
    <w:rsid w:val="0018585E"/>
    <w:rsid w:val="001859E7"/>
    <w:rsid w:val="001D3644"/>
    <w:rsid w:val="001D4D14"/>
    <w:rsid w:val="001D53E8"/>
    <w:rsid w:val="00214B13"/>
    <w:rsid w:val="0024454A"/>
    <w:rsid w:val="002463A7"/>
    <w:rsid w:val="00252994"/>
    <w:rsid w:val="002569D4"/>
    <w:rsid w:val="0027047F"/>
    <w:rsid w:val="00272B49"/>
    <w:rsid w:val="00277757"/>
    <w:rsid w:val="00286DA6"/>
    <w:rsid w:val="002905C9"/>
    <w:rsid w:val="002A2871"/>
    <w:rsid w:val="002B04F7"/>
    <w:rsid w:val="002B2401"/>
    <w:rsid w:val="002B44D1"/>
    <w:rsid w:val="002C139C"/>
    <w:rsid w:val="002D2B4D"/>
    <w:rsid w:val="002E7123"/>
    <w:rsid w:val="00317ADB"/>
    <w:rsid w:val="003265D7"/>
    <w:rsid w:val="00326AB9"/>
    <w:rsid w:val="00362CD5"/>
    <w:rsid w:val="00386B95"/>
    <w:rsid w:val="003A6C27"/>
    <w:rsid w:val="003B2D50"/>
    <w:rsid w:val="003C6476"/>
    <w:rsid w:val="003C6954"/>
    <w:rsid w:val="003F30BE"/>
    <w:rsid w:val="00402C41"/>
    <w:rsid w:val="00427234"/>
    <w:rsid w:val="00434875"/>
    <w:rsid w:val="0043510E"/>
    <w:rsid w:val="00436422"/>
    <w:rsid w:val="004457F9"/>
    <w:rsid w:val="00447F61"/>
    <w:rsid w:val="00456E46"/>
    <w:rsid w:val="00460613"/>
    <w:rsid w:val="004730EC"/>
    <w:rsid w:val="0048742C"/>
    <w:rsid w:val="0049064A"/>
    <w:rsid w:val="004A5EA3"/>
    <w:rsid w:val="004B034D"/>
    <w:rsid w:val="004B20B4"/>
    <w:rsid w:val="004B6CB7"/>
    <w:rsid w:val="004D07F6"/>
    <w:rsid w:val="004D36AC"/>
    <w:rsid w:val="004E00A1"/>
    <w:rsid w:val="004F183E"/>
    <w:rsid w:val="004F38F3"/>
    <w:rsid w:val="00502151"/>
    <w:rsid w:val="00504FD9"/>
    <w:rsid w:val="00530D7F"/>
    <w:rsid w:val="00532EB5"/>
    <w:rsid w:val="00533645"/>
    <w:rsid w:val="00534CD4"/>
    <w:rsid w:val="00541C82"/>
    <w:rsid w:val="00546621"/>
    <w:rsid w:val="00556E38"/>
    <w:rsid w:val="00566A55"/>
    <w:rsid w:val="00572672"/>
    <w:rsid w:val="00572F03"/>
    <w:rsid w:val="00586110"/>
    <w:rsid w:val="0058784A"/>
    <w:rsid w:val="005C0504"/>
    <w:rsid w:val="005E6B9B"/>
    <w:rsid w:val="005F07F4"/>
    <w:rsid w:val="005F4AC6"/>
    <w:rsid w:val="00620282"/>
    <w:rsid w:val="00682C9E"/>
    <w:rsid w:val="006A3C39"/>
    <w:rsid w:val="006A6BE8"/>
    <w:rsid w:val="006B13F6"/>
    <w:rsid w:val="006B50E9"/>
    <w:rsid w:val="006B62D9"/>
    <w:rsid w:val="006C1E0A"/>
    <w:rsid w:val="006D1311"/>
    <w:rsid w:val="006D2B37"/>
    <w:rsid w:val="006E1C01"/>
    <w:rsid w:val="006E6D7F"/>
    <w:rsid w:val="006F4AFA"/>
    <w:rsid w:val="006F6092"/>
    <w:rsid w:val="006F78FE"/>
    <w:rsid w:val="00707554"/>
    <w:rsid w:val="00741D37"/>
    <w:rsid w:val="00784D7D"/>
    <w:rsid w:val="007A6C2C"/>
    <w:rsid w:val="007B1ABD"/>
    <w:rsid w:val="007B2792"/>
    <w:rsid w:val="007D291A"/>
    <w:rsid w:val="007E6231"/>
    <w:rsid w:val="007F61C0"/>
    <w:rsid w:val="0080261E"/>
    <w:rsid w:val="0083298F"/>
    <w:rsid w:val="00844091"/>
    <w:rsid w:val="00866413"/>
    <w:rsid w:val="00886CB2"/>
    <w:rsid w:val="008919C4"/>
    <w:rsid w:val="008A559A"/>
    <w:rsid w:val="008A6A13"/>
    <w:rsid w:val="008A6C1D"/>
    <w:rsid w:val="008C59BB"/>
    <w:rsid w:val="008D2844"/>
    <w:rsid w:val="008E46E2"/>
    <w:rsid w:val="008F2FAF"/>
    <w:rsid w:val="00907B7A"/>
    <w:rsid w:val="00921D62"/>
    <w:rsid w:val="00945360"/>
    <w:rsid w:val="00962081"/>
    <w:rsid w:val="00972077"/>
    <w:rsid w:val="00976FEB"/>
    <w:rsid w:val="009836D3"/>
    <w:rsid w:val="00992EE1"/>
    <w:rsid w:val="009A641D"/>
    <w:rsid w:val="009C1ADC"/>
    <w:rsid w:val="009D3EA5"/>
    <w:rsid w:val="009E2AC1"/>
    <w:rsid w:val="00A07B15"/>
    <w:rsid w:val="00A102D5"/>
    <w:rsid w:val="00A11C71"/>
    <w:rsid w:val="00A366AC"/>
    <w:rsid w:val="00A63E83"/>
    <w:rsid w:val="00A8024C"/>
    <w:rsid w:val="00A83725"/>
    <w:rsid w:val="00A85465"/>
    <w:rsid w:val="00AA14C9"/>
    <w:rsid w:val="00AB241D"/>
    <w:rsid w:val="00AB4C1F"/>
    <w:rsid w:val="00AD27D0"/>
    <w:rsid w:val="00AD3DC0"/>
    <w:rsid w:val="00AD56C4"/>
    <w:rsid w:val="00AF78DB"/>
    <w:rsid w:val="00B11FF2"/>
    <w:rsid w:val="00B13536"/>
    <w:rsid w:val="00B44765"/>
    <w:rsid w:val="00B5539D"/>
    <w:rsid w:val="00B65728"/>
    <w:rsid w:val="00B65B19"/>
    <w:rsid w:val="00B8214F"/>
    <w:rsid w:val="00B979DB"/>
    <w:rsid w:val="00BA0644"/>
    <w:rsid w:val="00BA64E0"/>
    <w:rsid w:val="00BC11ED"/>
    <w:rsid w:val="00BF1F18"/>
    <w:rsid w:val="00C03699"/>
    <w:rsid w:val="00C10BBA"/>
    <w:rsid w:val="00C2799E"/>
    <w:rsid w:val="00C57BC4"/>
    <w:rsid w:val="00C704D2"/>
    <w:rsid w:val="00C9159F"/>
    <w:rsid w:val="00CB22A7"/>
    <w:rsid w:val="00CC3BD7"/>
    <w:rsid w:val="00D0205D"/>
    <w:rsid w:val="00D16BD7"/>
    <w:rsid w:val="00D23BFF"/>
    <w:rsid w:val="00D626B4"/>
    <w:rsid w:val="00D7478A"/>
    <w:rsid w:val="00D80883"/>
    <w:rsid w:val="00DC32F5"/>
    <w:rsid w:val="00DC5ADA"/>
    <w:rsid w:val="00DD2219"/>
    <w:rsid w:val="00DD330B"/>
    <w:rsid w:val="00DD6EFD"/>
    <w:rsid w:val="00DE53C5"/>
    <w:rsid w:val="00E24BBA"/>
    <w:rsid w:val="00E43326"/>
    <w:rsid w:val="00E44724"/>
    <w:rsid w:val="00E6359B"/>
    <w:rsid w:val="00E6412E"/>
    <w:rsid w:val="00E72A44"/>
    <w:rsid w:val="00E8496A"/>
    <w:rsid w:val="00E859EE"/>
    <w:rsid w:val="00E91229"/>
    <w:rsid w:val="00E944B0"/>
    <w:rsid w:val="00E967F5"/>
    <w:rsid w:val="00ED1E32"/>
    <w:rsid w:val="00ED5186"/>
    <w:rsid w:val="00EE6390"/>
    <w:rsid w:val="00EF652B"/>
    <w:rsid w:val="00F76874"/>
    <w:rsid w:val="00FA01C0"/>
    <w:rsid w:val="00FA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C4471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5" w:qFormat="1"/>
    <w:lsdException w:name="heading 2" w:uiPriority="5" w:qFormat="1"/>
    <w:lsdException w:name="heading 3" w:uiPriority="5" w:qFormat="1"/>
    <w:lsdException w:name="heading 4" w:uiPriority="5" w:qFormat="1"/>
    <w:lsdException w:name="heading 5" w:uiPriority="5"/>
    <w:lsdException w:name="heading 6" w:uiPriority="5"/>
    <w:lsdException w:name="heading 7" w:semiHidden="1" w:uiPriority="5" w:unhideWhenUsed="1"/>
    <w:lsdException w:name="heading 8" w:semiHidden="1" w:uiPriority="5" w:unhideWhenUsed="1"/>
    <w:lsdException w:name="heading 9" w:semiHidden="1" w:uiPriority="5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envelope address" w:semiHidden="1" w:unhideWhenUsed="1"/>
    <w:lsdException w:name="envelope return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text" w:semiHidden="1" w:unhideWhenUsed="1"/>
    <w:lsdException w:name="macro" w:semiHidden="1" w:unhideWhenUsed="1"/>
    <w:lsdException w:name="List" w:semiHidden="1" w:unhideWhenUsed="1"/>
    <w:lsdException w:name="List Bullet" w:semiHidden="1" w:uiPriority="1" w:unhideWhenUsed="1" w:qFormat="1"/>
    <w:lsdException w:name="List Number" w:qFormat="1"/>
    <w:lsdException w:name="List Bullet 2" w:semiHidden="1" w:uiPriority="1" w:unhideWhenUsed="1" w:qFormat="1"/>
    <w:lsdException w:name="List Bullet 3" w:semiHidden="1" w:uiPriority="1" w:unhideWhenUsed="1"/>
    <w:lsdException w:name="List Bullet 4" w:semiHidden="1" w:uiPriority="1" w:unhideWhenUsed="1"/>
    <w:lsdException w:name="List Bullet 5" w:semiHidden="1" w:uiPriority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Hyperlink" w:semiHidden="1" w:unhideWhenUsed="1"/>
    <w:lsdException w:name="Strong" w:qFormat="1"/>
    <w:lsdException w:name="Document Map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/>
    <w:lsdException w:name="Smart Hyperlink" w:uiPriority="99"/>
    <w:lsdException w:name="Hashtag" w:uiPriority="99"/>
    <w:lsdException w:name="Unresolved Mention" w:uiPriority="99"/>
    <w:lsdException w:name="Smart Link" w:uiPriority="99"/>
  </w:latentStyles>
  <w:style w:type="paragraph" w:default="1" w:styleId="Standard">
    <w:name w:val="Normal"/>
    <w:qFormat/>
    <w:rsid w:val="00BA0644"/>
    <w:pPr>
      <w:spacing w:after="240"/>
    </w:pPr>
  </w:style>
  <w:style w:type="paragraph" w:styleId="berschrift1">
    <w:name w:val="heading 1"/>
    <w:next w:val="Standard"/>
    <w:link w:val="berschrift1Zchn"/>
    <w:uiPriority w:val="5"/>
    <w:qFormat/>
    <w:rsid w:val="004D36AC"/>
    <w:pPr>
      <w:keepNext/>
      <w:keepLines/>
      <w:numPr>
        <w:numId w:val="8"/>
      </w:numPr>
      <w:tabs>
        <w:tab w:val="left" w:pos="567"/>
        <w:tab w:val="left" w:pos="709"/>
        <w:tab w:val="left" w:pos="851"/>
      </w:tabs>
      <w:spacing w:before="400" w:after="200"/>
      <w:outlineLvl w:val="0"/>
    </w:pPr>
    <w:rPr>
      <w:rFonts w:asciiTheme="majorHAnsi" w:hAnsiTheme="majorHAnsi"/>
      <w:b/>
      <w:sz w:val="28"/>
      <w:szCs w:val="28"/>
      <w:lang w:val="de-CH" w:eastAsia="en-US"/>
    </w:rPr>
  </w:style>
  <w:style w:type="paragraph" w:styleId="berschrift2">
    <w:name w:val="heading 2"/>
    <w:basedOn w:val="berschrift1"/>
    <w:next w:val="Standard"/>
    <w:link w:val="berschrift2Zchn"/>
    <w:uiPriority w:val="5"/>
    <w:qFormat/>
    <w:rsid w:val="00EF652B"/>
    <w:pPr>
      <w:numPr>
        <w:ilvl w:val="1"/>
      </w:numPr>
      <w:tabs>
        <w:tab w:val="clear" w:pos="567"/>
      </w:tabs>
      <w:spacing w:before="240" w:after="120"/>
      <w:outlineLvl w:val="1"/>
    </w:pPr>
  </w:style>
  <w:style w:type="paragraph" w:styleId="berschrift3">
    <w:name w:val="heading 3"/>
    <w:basedOn w:val="berschrift2"/>
    <w:next w:val="Standard"/>
    <w:link w:val="berschrift3Zchn"/>
    <w:uiPriority w:val="5"/>
    <w:rsid w:val="00EF652B"/>
    <w:pPr>
      <w:numPr>
        <w:ilvl w:val="2"/>
      </w:numPr>
      <w:tabs>
        <w:tab w:val="clear" w:pos="709"/>
        <w:tab w:val="left" w:pos="993"/>
        <w:tab w:val="left" w:pos="1134"/>
      </w:tabs>
      <w:spacing w:after="0"/>
      <w:outlineLvl w:val="2"/>
    </w:pPr>
    <w:rPr>
      <w:sz w:val="24"/>
      <w:szCs w:val="24"/>
    </w:rPr>
  </w:style>
  <w:style w:type="paragraph" w:styleId="berschrift4">
    <w:name w:val="heading 4"/>
    <w:basedOn w:val="berschrift3"/>
    <w:next w:val="Standard"/>
    <w:link w:val="berschrift4Zchn"/>
    <w:uiPriority w:val="5"/>
    <w:rsid w:val="00EF652B"/>
    <w:pPr>
      <w:numPr>
        <w:ilvl w:val="3"/>
      </w:numPr>
      <w:tabs>
        <w:tab w:val="clear" w:pos="851"/>
        <w:tab w:val="left" w:pos="1276"/>
      </w:tabs>
      <w:outlineLvl w:val="3"/>
    </w:pPr>
  </w:style>
  <w:style w:type="paragraph" w:styleId="berschrift5">
    <w:name w:val="heading 5"/>
    <w:basedOn w:val="berschrift4"/>
    <w:next w:val="Standard"/>
    <w:link w:val="berschrift5Zchn"/>
    <w:uiPriority w:val="5"/>
    <w:rsid w:val="00EF652B"/>
    <w:pPr>
      <w:numPr>
        <w:ilvl w:val="4"/>
      </w:numPr>
      <w:tabs>
        <w:tab w:val="clear" w:pos="993"/>
        <w:tab w:val="clear" w:pos="1134"/>
        <w:tab w:val="left" w:pos="1106"/>
        <w:tab w:val="left" w:pos="1418"/>
        <w:tab w:val="left" w:pos="1560"/>
      </w:tabs>
      <w:outlineLvl w:val="4"/>
    </w:pPr>
  </w:style>
  <w:style w:type="paragraph" w:styleId="berschrift6">
    <w:name w:val="heading 6"/>
    <w:basedOn w:val="berschrift5"/>
    <w:next w:val="Standard"/>
    <w:link w:val="berschrift6Zchn"/>
    <w:uiPriority w:val="5"/>
    <w:rsid w:val="00EF652B"/>
    <w:pPr>
      <w:numPr>
        <w:ilvl w:val="5"/>
      </w:numPr>
      <w:tabs>
        <w:tab w:val="clear" w:pos="1106"/>
        <w:tab w:val="clear" w:pos="1276"/>
        <w:tab w:val="left" w:pos="1701"/>
      </w:tabs>
      <w:outlineLvl w:val="5"/>
    </w:pPr>
  </w:style>
  <w:style w:type="paragraph" w:styleId="berschrift7">
    <w:name w:val="heading 7"/>
    <w:basedOn w:val="berschrift6"/>
    <w:next w:val="Standard"/>
    <w:link w:val="berschrift7Zchn"/>
    <w:uiPriority w:val="5"/>
    <w:rsid w:val="00EF652B"/>
    <w:pPr>
      <w:numPr>
        <w:ilvl w:val="6"/>
      </w:numPr>
      <w:tabs>
        <w:tab w:val="clear" w:pos="1418"/>
        <w:tab w:val="left" w:pos="1843"/>
      </w:tabs>
      <w:outlineLvl w:val="6"/>
    </w:pPr>
  </w:style>
  <w:style w:type="paragraph" w:styleId="berschrift8">
    <w:name w:val="heading 8"/>
    <w:basedOn w:val="berschrift7"/>
    <w:next w:val="Standard"/>
    <w:link w:val="berschrift8Zchn"/>
    <w:uiPriority w:val="5"/>
    <w:rsid w:val="00EF652B"/>
    <w:pPr>
      <w:numPr>
        <w:ilvl w:val="7"/>
      </w:numPr>
      <w:tabs>
        <w:tab w:val="clear" w:pos="1560"/>
        <w:tab w:val="clear" w:pos="1701"/>
        <w:tab w:val="left" w:pos="1673"/>
        <w:tab w:val="left" w:pos="1985"/>
      </w:tabs>
      <w:outlineLvl w:val="7"/>
    </w:pPr>
  </w:style>
  <w:style w:type="paragraph" w:styleId="berschrift9">
    <w:name w:val="heading 9"/>
    <w:basedOn w:val="berschrift8"/>
    <w:next w:val="Standard"/>
    <w:link w:val="berschrift9Zchn"/>
    <w:uiPriority w:val="5"/>
    <w:rsid w:val="00EF652B"/>
    <w:pPr>
      <w:numPr>
        <w:ilvl w:val="8"/>
      </w:numPr>
      <w:tabs>
        <w:tab w:val="clear" w:pos="1673"/>
        <w:tab w:val="clear" w:pos="1843"/>
        <w:tab w:val="left" w:pos="2127"/>
      </w:tabs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numbering" w:styleId="111111">
    <w:name w:val="Outline List 2"/>
    <w:basedOn w:val="KeineListe"/>
    <w:semiHidden/>
    <w:rsid w:val="00B5539D"/>
    <w:pPr>
      <w:numPr>
        <w:numId w:val="1"/>
      </w:numPr>
    </w:pPr>
  </w:style>
  <w:style w:type="numbering" w:styleId="1ai">
    <w:name w:val="Outline List 1"/>
    <w:basedOn w:val="KeineListe"/>
    <w:semiHidden/>
    <w:rsid w:val="00B5539D"/>
    <w:pPr>
      <w:numPr>
        <w:numId w:val="2"/>
      </w:numPr>
    </w:pPr>
  </w:style>
  <w:style w:type="numbering" w:customStyle="1" w:styleId="berschrift">
    <w:name w:val="Überschrift"/>
    <w:uiPriority w:val="99"/>
    <w:rsid w:val="00EF652B"/>
    <w:pPr>
      <w:numPr>
        <w:numId w:val="7"/>
      </w:numPr>
    </w:pPr>
  </w:style>
  <w:style w:type="character" w:customStyle="1" w:styleId="berschrift1Zchn">
    <w:name w:val="Überschrift 1 Zchn"/>
    <w:basedOn w:val="Absatz-Standardschriftart"/>
    <w:link w:val="berschrift1"/>
    <w:uiPriority w:val="5"/>
    <w:rsid w:val="004D36AC"/>
    <w:rPr>
      <w:rFonts w:asciiTheme="majorHAnsi" w:hAnsiTheme="majorHAnsi"/>
      <w:b/>
      <w:sz w:val="28"/>
      <w:szCs w:val="28"/>
      <w:lang w:val="de-CH" w:eastAsia="en-US"/>
    </w:rPr>
  </w:style>
  <w:style w:type="character" w:customStyle="1" w:styleId="berschrift2Zchn">
    <w:name w:val="Überschrift 2 Zchn"/>
    <w:basedOn w:val="Absatz-Standardschriftart"/>
    <w:link w:val="berschrift2"/>
    <w:uiPriority w:val="5"/>
    <w:rsid w:val="00EF652B"/>
    <w:rPr>
      <w:rFonts w:asciiTheme="majorHAnsi" w:hAnsiTheme="majorHAnsi"/>
      <w:b/>
      <w:sz w:val="28"/>
      <w:szCs w:val="28"/>
      <w:lang w:val="de-CH" w:eastAsia="en-US"/>
    </w:rPr>
  </w:style>
  <w:style w:type="character" w:customStyle="1" w:styleId="berschrift3Zchn">
    <w:name w:val="Überschrift 3 Zchn"/>
    <w:basedOn w:val="Absatz-Standardschriftart"/>
    <w:link w:val="berschrift3"/>
    <w:uiPriority w:val="5"/>
    <w:rsid w:val="00EF652B"/>
    <w:rPr>
      <w:rFonts w:asciiTheme="majorHAnsi" w:hAnsiTheme="majorHAnsi"/>
      <w:b/>
      <w:sz w:val="24"/>
      <w:szCs w:val="24"/>
      <w:lang w:val="de-CH" w:eastAsia="en-US"/>
    </w:rPr>
  </w:style>
  <w:style w:type="character" w:customStyle="1" w:styleId="berschrift4Zchn">
    <w:name w:val="Überschrift 4 Zchn"/>
    <w:basedOn w:val="Absatz-Standardschriftart"/>
    <w:link w:val="berschrift4"/>
    <w:uiPriority w:val="5"/>
    <w:rsid w:val="00EF652B"/>
    <w:rPr>
      <w:rFonts w:asciiTheme="majorHAnsi" w:hAnsiTheme="majorHAnsi"/>
      <w:b/>
      <w:sz w:val="24"/>
      <w:szCs w:val="24"/>
      <w:lang w:val="de-CH" w:eastAsia="en-US"/>
    </w:rPr>
  </w:style>
  <w:style w:type="character" w:customStyle="1" w:styleId="berschrift5Zchn">
    <w:name w:val="Überschrift 5 Zchn"/>
    <w:basedOn w:val="Absatz-Standardschriftart"/>
    <w:link w:val="berschrift5"/>
    <w:uiPriority w:val="5"/>
    <w:rsid w:val="00EF652B"/>
    <w:rPr>
      <w:rFonts w:asciiTheme="majorHAnsi" w:hAnsiTheme="majorHAnsi"/>
      <w:b/>
      <w:sz w:val="24"/>
      <w:szCs w:val="24"/>
      <w:lang w:val="de-CH" w:eastAsia="en-US"/>
    </w:rPr>
  </w:style>
  <w:style w:type="character" w:customStyle="1" w:styleId="berschrift6Zchn">
    <w:name w:val="Überschrift 6 Zchn"/>
    <w:basedOn w:val="Absatz-Standardschriftart"/>
    <w:link w:val="berschrift6"/>
    <w:uiPriority w:val="5"/>
    <w:rsid w:val="00EF652B"/>
    <w:rPr>
      <w:rFonts w:asciiTheme="majorHAnsi" w:hAnsiTheme="majorHAnsi"/>
      <w:b/>
      <w:sz w:val="24"/>
      <w:szCs w:val="24"/>
      <w:lang w:val="de-CH" w:eastAsia="en-US"/>
    </w:rPr>
  </w:style>
  <w:style w:type="character" w:customStyle="1" w:styleId="berschrift7Zchn">
    <w:name w:val="Überschrift 7 Zchn"/>
    <w:basedOn w:val="Absatz-Standardschriftart"/>
    <w:link w:val="berschrift7"/>
    <w:uiPriority w:val="5"/>
    <w:rsid w:val="00EF652B"/>
    <w:rPr>
      <w:rFonts w:asciiTheme="majorHAnsi" w:hAnsiTheme="majorHAnsi"/>
      <w:b/>
      <w:sz w:val="24"/>
      <w:szCs w:val="24"/>
      <w:lang w:val="de-CH" w:eastAsia="en-US"/>
    </w:rPr>
  </w:style>
  <w:style w:type="character" w:customStyle="1" w:styleId="berschrift8Zchn">
    <w:name w:val="Überschrift 8 Zchn"/>
    <w:basedOn w:val="Absatz-Standardschriftart"/>
    <w:link w:val="berschrift8"/>
    <w:uiPriority w:val="5"/>
    <w:rsid w:val="00EF652B"/>
    <w:rPr>
      <w:rFonts w:asciiTheme="majorHAnsi" w:hAnsiTheme="majorHAnsi"/>
      <w:b/>
      <w:sz w:val="24"/>
      <w:szCs w:val="24"/>
      <w:lang w:val="de-CH" w:eastAsia="en-US"/>
    </w:rPr>
  </w:style>
  <w:style w:type="character" w:customStyle="1" w:styleId="berschrift9Zchn">
    <w:name w:val="Überschrift 9 Zchn"/>
    <w:basedOn w:val="Absatz-Standardschriftart"/>
    <w:link w:val="berschrift9"/>
    <w:uiPriority w:val="5"/>
    <w:rsid w:val="00EF652B"/>
    <w:rPr>
      <w:rFonts w:asciiTheme="majorHAnsi" w:hAnsiTheme="majorHAnsi"/>
      <w:b/>
      <w:sz w:val="24"/>
      <w:szCs w:val="24"/>
      <w:lang w:val="de-CH" w:eastAsia="en-US"/>
    </w:rPr>
  </w:style>
  <w:style w:type="numbering" w:customStyle="1" w:styleId="Bullet">
    <w:name w:val="Bullet"/>
    <w:uiPriority w:val="99"/>
    <w:rsid w:val="00EE6390"/>
    <w:pPr>
      <w:numPr>
        <w:numId w:val="9"/>
      </w:numPr>
    </w:pPr>
  </w:style>
  <w:style w:type="paragraph" w:customStyle="1" w:styleId="ColumnTextCentered">
    <w:name w:val="ColumnTextCentered"/>
    <w:basedOn w:val="Standard"/>
    <w:rsid w:val="00B5539D"/>
    <w:pPr>
      <w:spacing w:before="20"/>
      <w:jc w:val="center"/>
    </w:pPr>
  </w:style>
  <w:style w:type="paragraph" w:customStyle="1" w:styleId="ColumnTextLeft">
    <w:name w:val="ColumnTextLeft"/>
    <w:basedOn w:val="Standard"/>
    <w:rsid w:val="00B5539D"/>
    <w:pPr>
      <w:spacing w:before="20"/>
    </w:pPr>
  </w:style>
  <w:style w:type="paragraph" w:customStyle="1" w:styleId="ColumnTextLeftBold">
    <w:name w:val="ColumnTextLeftBold"/>
    <w:basedOn w:val="ColumnTextLeft"/>
    <w:rsid w:val="00B5539D"/>
    <w:rPr>
      <w:b/>
    </w:rPr>
  </w:style>
  <w:style w:type="paragraph" w:customStyle="1" w:styleId="ColumnTextRight">
    <w:name w:val="ColumnTextRight"/>
    <w:basedOn w:val="Standard"/>
    <w:rsid w:val="00B5539D"/>
    <w:pPr>
      <w:spacing w:before="20"/>
      <w:jc w:val="right"/>
    </w:pPr>
  </w:style>
  <w:style w:type="paragraph" w:customStyle="1" w:styleId="ColumnTitleCentered">
    <w:name w:val="ColumnTitleCentered"/>
    <w:basedOn w:val="Standard"/>
    <w:next w:val="ColumnTextCentered"/>
    <w:rsid w:val="00921D62"/>
    <w:pPr>
      <w:pBdr>
        <w:bottom w:val="single" w:sz="6" w:space="1" w:color="auto"/>
      </w:pBdr>
      <w:spacing w:after="40"/>
      <w:jc w:val="center"/>
    </w:pPr>
    <w:rPr>
      <w:b/>
      <w:sz w:val="15"/>
    </w:rPr>
  </w:style>
  <w:style w:type="paragraph" w:customStyle="1" w:styleId="ColumnTitleLeft">
    <w:name w:val="ColumnTitleLeft"/>
    <w:basedOn w:val="Standard"/>
    <w:next w:val="ColumnTextLeft"/>
    <w:rsid w:val="00B5539D"/>
    <w:pPr>
      <w:pBdr>
        <w:bottom w:val="single" w:sz="6" w:space="1" w:color="auto"/>
      </w:pBdr>
      <w:spacing w:after="40"/>
    </w:pPr>
    <w:rPr>
      <w:b/>
      <w:sz w:val="15"/>
    </w:rPr>
  </w:style>
  <w:style w:type="paragraph" w:customStyle="1" w:styleId="ColumnTitleRight">
    <w:name w:val="ColumnTitleRight"/>
    <w:basedOn w:val="Standard"/>
    <w:rsid w:val="00B5539D"/>
    <w:pPr>
      <w:pBdr>
        <w:bottom w:val="single" w:sz="6" w:space="1" w:color="auto"/>
      </w:pBdr>
      <w:spacing w:after="40"/>
      <w:jc w:val="right"/>
    </w:pPr>
    <w:rPr>
      <w:b/>
      <w:sz w:val="15"/>
    </w:rPr>
  </w:style>
  <w:style w:type="table" w:customStyle="1" w:styleId="SWISSCOMTabelle">
    <w:name w:val="SWISSCOM Tabelle"/>
    <w:basedOn w:val="NormaleTabelle"/>
    <w:uiPriority w:val="99"/>
    <w:rsid w:val="00EE6390"/>
    <w:rPr>
      <w:sz w:val="18"/>
    </w:rPr>
    <w:tblPr>
      <w:tblStyleRowBandSize w:val="1"/>
      <w:tblStyleColBandSize w:val="1"/>
      <w:tblCellMar>
        <w:top w:w="74" w:type="dxa"/>
        <w:left w:w="85" w:type="dxa"/>
        <w:bottom w:w="74" w:type="dxa"/>
        <w:right w:w="85" w:type="dxa"/>
      </w:tblCellMar>
    </w:tblPr>
    <w:tblStylePr w:type="firstRow">
      <w:pPr>
        <w:wordWrap/>
        <w:spacing w:beforeLines="0" w:before="0" w:beforeAutospacing="0" w:afterLines="0" w:after="0" w:afterAutospacing="0" w:line="264" w:lineRule="auto"/>
        <w:jc w:val="left"/>
      </w:pPr>
      <w:rPr>
        <w:rFonts w:ascii="Gotham" w:hAnsi="Gotham"/>
        <w:b/>
        <w:i w:val="0"/>
        <w:color w:val="auto"/>
        <w:sz w:val="18"/>
        <w:u w:val="none"/>
      </w:rPr>
      <w:tblPr/>
      <w:tcPr>
        <w:tcBorders>
          <w:bottom w:val="single" w:sz="4" w:space="0" w:color="0EABA9"/>
        </w:tcBorders>
      </w:tcPr>
    </w:tblStylePr>
    <w:tblStylePr w:type="lastRow">
      <w:rPr>
        <w:b/>
      </w:rPr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firstCol">
      <w:rPr>
        <w:b/>
      </w:rPr>
    </w:tblStylePr>
    <w:tblStylePr w:type="band2Horz">
      <w:rPr>
        <w:rFonts w:ascii="Gotham" w:hAnsi="Gotham"/>
        <w:sz w:val="20"/>
      </w:rPr>
    </w:tblStylePr>
  </w:style>
  <w:style w:type="paragraph" w:styleId="KeinLeerraum">
    <w:name w:val="No Spacing"/>
    <w:uiPriority w:val="1"/>
    <w:rsid w:val="0049064A"/>
    <w:rPr>
      <w:sz w:val="2"/>
    </w:rPr>
  </w:style>
  <w:style w:type="paragraph" w:styleId="Datum">
    <w:name w:val="Date"/>
    <w:basedOn w:val="Standard"/>
    <w:next w:val="Standard"/>
    <w:rsid w:val="00B5539D"/>
  </w:style>
  <w:style w:type="paragraph" w:customStyle="1" w:styleId="DocInfo">
    <w:name w:val="DocInfo"/>
    <w:basedOn w:val="Standard"/>
    <w:rsid w:val="00B5539D"/>
    <w:rPr>
      <w:color w:val="FFFFFF"/>
      <w:sz w:val="2"/>
    </w:rPr>
  </w:style>
  <w:style w:type="paragraph" w:customStyle="1" w:styleId="Enclosures">
    <w:name w:val="Enclosures"/>
    <w:basedOn w:val="Standard"/>
    <w:next w:val="Aufzhlungszeichen"/>
    <w:rsid w:val="00B5539D"/>
    <w:pPr>
      <w:spacing w:before="1160"/>
    </w:pPr>
  </w:style>
  <w:style w:type="paragraph" w:styleId="Aufzhlungszeichen">
    <w:name w:val="List Bullet"/>
    <w:basedOn w:val="Standard"/>
    <w:uiPriority w:val="1"/>
    <w:qFormat/>
    <w:rsid w:val="00EE6390"/>
    <w:pPr>
      <w:numPr>
        <w:numId w:val="9"/>
      </w:numPr>
      <w:spacing w:before="120" w:after="120"/>
      <w:contextualSpacing/>
    </w:pPr>
    <w:rPr>
      <w:rFonts w:eastAsiaTheme="minorHAnsi" w:cstheme="minorBidi"/>
      <w:lang w:eastAsia="en-US"/>
    </w:rPr>
  </w:style>
  <w:style w:type="paragraph" w:styleId="Endnotentext">
    <w:name w:val="endnote text"/>
    <w:basedOn w:val="Standard"/>
    <w:rsid w:val="00B5539D"/>
    <w:rPr>
      <w:sz w:val="15"/>
    </w:rPr>
  </w:style>
  <w:style w:type="paragraph" w:styleId="Fuzeile">
    <w:name w:val="footer"/>
    <w:basedOn w:val="Standard"/>
    <w:link w:val="FuzeileZchn"/>
    <w:rsid w:val="0049064A"/>
    <w:pPr>
      <w:tabs>
        <w:tab w:val="left" w:pos="1134"/>
      </w:tabs>
      <w:spacing w:after="0"/>
    </w:pPr>
    <w:rPr>
      <w:sz w:val="16"/>
    </w:rPr>
  </w:style>
  <w:style w:type="paragraph" w:styleId="Funotentext">
    <w:name w:val="footnote text"/>
    <w:basedOn w:val="Standard"/>
    <w:rsid w:val="00B5539D"/>
    <w:rPr>
      <w:sz w:val="15"/>
    </w:rPr>
  </w:style>
  <w:style w:type="paragraph" w:styleId="Kopfzeile">
    <w:name w:val="header"/>
    <w:basedOn w:val="Standard"/>
    <w:link w:val="KopfzeileZchn"/>
    <w:rsid w:val="00B5539D"/>
  </w:style>
  <w:style w:type="paragraph" w:customStyle="1" w:styleId="Hidden">
    <w:name w:val="Hidden"/>
    <w:basedOn w:val="Standard"/>
    <w:rsid w:val="00B5539D"/>
    <w:rPr>
      <w:vanish/>
      <w:color w:val="0000FF"/>
      <w:sz w:val="15"/>
    </w:rPr>
  </w:style>
  <w:style w:type="character" w:styleId="Hyperlink">
    <w:name w:val="Hyperlink"/>
    <w:basedOn w:val="Absatz-Standardschriftart"/>
    <w:rsid w:val="00B5539D"/>
    <w:rPr>
      <w:color w:val="0000FF"/>
      <w:u w:val="single"/>
    </w:rPr>
  </w:style>
  <w:style w:type="paragraph" w:styleId="Liste">
    <w:name w:val="List"/>
    <w:basedOn w:val="Standard"/>
    <w:rsid w:val="00B5539D"/>
    <w:pPr>
      <w:ind w:left="283" w:hanging="283"/>
    </w:pPr>
  </w:style>
  <w:style w:type="paragraph" w:styleId="Aufzhlungszeichen2">
    <w:name w:val="List Bullet 2"/>
    <w:basedOn w:val="Standard"/>
    <w:uiPriority w:val="1"/>
    <w:qFormat/>
    <w:rsid w:val="00EE6390"/>
    <w:pPr>
      <w:numPr>
        <w:ilvl w:val="1"/>
        <w:numId w:val="9"/>
      </w:numPr>
      <w:spacing w:before="120" w:after="120"/>
      <w:contextualSpacing/>
    </w:pPr>
    <w:rPr>
      <w:rFonts w:eastAsiaTheme="minorHAnsi" w:cstheme="minorBidi"/>
      <w:lang w:eastAsia="en-US"/>
    </w:rPr>
  </w:style>
  <w:style w:type="paragraph" w:styleId="Aufzhlungszeichen3">
    <w:name w:val="List Bullet 3"/>
    <w:basedOn w:val="Standard"/>
    <w:uiPriority w:val="1"/>
    <w:rsid w:val="00EE6390"/>
    <w:pPr>
      <w:numPr>
        <w:ilvl w:val="2"/>
        <w:numId w:val="9"/>
      </w:numPr>
      <w:spacing w:before="120" w:after="120"/>
      <w:contextualSpacing/>
    </w:pPr>
    <w:rPr>
      <w:rFonts w:eastAsiaTheme="minorHAnsi" w:cstheme="minorBidi"/>
      <w:lang w:val="de-CH" w:eastAsia="en-US"/>
    </w:rPr>
  </w:style>
  <w:style w:type="paragraph" w:styleId="Aufzhlungszeichen4">
    <w:name w:val="List Bullet 4"/>
    <w:basedOn w:val="Standard"/>
    <w:uiPriority w:val="1"/>
    <w:rsid w:val="00EE6390"/>
    <w:pPr>
      <w:numPr>
        <w:ilvl w:val="3"/>
        <w:numId w:val="9"/>
      </w:numPr>
      <w:spacing w:before="120" w:after="120"/>
      <w:contextualSpacing/>
    </w:pPr>
    <w:rPr>
      <w:rFonts w:eastAsiaTheme="minorHAnsi" w:cstheme="minorBidi"/>
      <w:lang w:val="de-CH" w:eastAsia="en-US"/>
    </w:rPr>
  </w:style>
  <w:style w:type="paragraph" w:styleId="Aufzhlungszeichen5">
    <w:name w:val="List Bullet 5"/>
    <w:basedOn w:val="Standard"/>
    <w:uiPriority w:val="1"/>
    <w:rsid w:val="00EE6390"/>
    <w:pPr>
      <w:numPr>
        <w:ilvl w:val="4"/>
        <w:numId w:val="9"/>
      </w:numPr>
      <w:spacing w:before="120" w:after="120"/>
      <w:contextualSpacing/>
    </w:pPr>
    <w:rPr>
      <w:rFonts w:eastAsiaTheme="minorHAnsi" w:cstheme="minorBidi"/>
      <w:lang w:val="de-CH" w:eastAsia="en-US"/>
    </w:rPr>
  </w:style>
  <w:style w:type="paragraph" w:styleId="Listennummer">
    <w:name w:val="List Number"/>
    <w:basedOn w:val="Standard"/>
    <w:qFormat/>
    <w:rsid w:val="00B979DB"/>
    <w:pPr>
      <w:numPr>
        <w:numId w:val="4"/>
      </w:numPr>
      <w:spacing w:after="0"/>
    </w:pPr>
  </w:style>
  <w:style w:type="paragraph" w:styleId="Listennummer2">
    <w:name w:val="List Number 2"/>
    <w:basedOn w:val="Listennummer"/>
    <w:rsid w:val="00B979DB"/>
    <w:pPr>
      <w:numPr>
        <w:ilvl w:val="1"/>
      </w:numPr>
    </w:pPr>
  </w:style>
  <w:style w:type="paragraph" w:styleId="Listennummer3">
    <w:name w:val="List Number 3"/>
    <w:basedOn w:val="Listennummer2"/>
    <w:rsid w:val="00B979DB"/>
    <w:pPr>
      <w:numPr>
        <w:ilvl w:val="2"/>
      </w:numPr>
    </w:pPr>
  </w:style>
  <w:style w:type="paragraph" w:styleId="Listennummer4">
    <w:name w:val="List Number 4"/>
    <w:basedOn w:val="Standard"/>
    <w:rsid w:val="003C6476"/>
    <w:pPr>
      <w:numPr>
        <w:numId w:val="5"/>
      </w:numPr>
      <w:spacing w:after="0"/>
      <w:ind w:left="1361" w:hanging="340"/>
      <w:contextualSpacing/>
    </w:pPr>
  </w:style>
  <w:style w:type="paragraph" w:styleId="Listennummer5">
    <w:name w:val="List Number 5"/>
    <w:basedOn w:val="Standard"/>
    <w:rsid w:val="003C6476"/>
    <w:pPr>
      <w:numPr>
        <w:numId w:val="6"/>
      </w:numPr>
      <w:spacing w:after="0"/>
      <w:ind w:left="1701" w:hanging="340"/>
      <w:contextualSpacing/>
    </w:pPr>
  </w:style>
  <w:style w:type="paragraph" w:customStyle="1" w:styleId="Marginalia">
    <w:name w:val="Marginalia"/>
    <w:basedOn w:val="Standard"/>
    <w:rsid w:val="00B5539D"/>
    <w:pPr>
      <w:spacing w:before="80"/>
    </w:pPr>
    <w:rPr>
      <w:sz w:val="15"/>
    </w:rPr>
  </w:style>
  <w:style w:type="character" w:styleId="Seitenzahl">
    <w:name w:val="page number"/>
    <w:basedOn w:val="Absatz-Standardschriftart"/>
    <w:rsid w:val="00502151"/>
    <w:rPr>
      <w:rFonts w:ascii="Trebuchet MS" w:hAnsi="Trebuchet MS"/>
      <w:sz w:val="15"/>
    </w:rPr>
  </w:style>
  <w:style w:type="paragraph" w:customStyle="1" w:styleId="Recipient">
    <w:name w:val="Recipient"/>
    <w:basedOn w:val="Standard"/>
    <w:rsid w:val="00DE53C5"/>
    <w:pPr>
      <w:spacing w:after="0"/>
    </w:pPr>
  </w:style>
  <w:style w:type="paragraph" w:customStyle="1" w:styleId="ReferenceBlock">
    <w:name w:val="ReferenceBlock"/>
    <w:basedOn w:val="Standard"/>
    <w:rsid w:val="00502151"/>
    <w:rPr>
      <w:sz w:val="15"/>
    </w:rPr>
  </w:style>
  <w:style w:type="paragraph" w:customStyle="1" w:styleId="ReferenceBlockBold">
    <w:name w:val="ReferenceBlockBold"/>
    <w:basedOn w:val="Standard"/>
    <w:rsid w:val="00502151"/>
    <w:rPr>
      <w:b/>
      <w:sz w:val="15"/>
    </w:rPr>
  </w:style>
  <w:style w:type="paragraph" w:customStyle="1" w:styleId="ReferenceData">
    <w:name w:val="ReferenceData"/>
    <w:basedOn w:val="Standard"/>
    <w:rsid w:val="0049064A"/>
    <w:pPr>
      <w:spacing w:after="0"/>
    </w:pPr>
    <w:rPr>
      <w:sz w:val="16"/>
    </w:rPr>
  </w:style>
  <w:style w:type="paragraph" w:customStyle="1" w:styleId="ReferenceDataBold">
    <w:name w:val="ReferenceDataBold"/>
    <w:basedOn w:val="Standard"/>
    <w:rsid w:val="00B5539D"/>
    <w:rPr>
      <w:b/>
    </w:rPr>
  </w:style>
  <w:style w:type="paragraph" w:customStyle="1" w:styleId="SenderAddress">
    <w:name w:val="SenderAddress"/>
    <w:basedOn w:val="Standard"/>
    <w:rsid w:val="0049064A"/>
    <w:pPr>
      <w:spacing w:after="0"/>
    </w:pPr>
    <w:rPr>
      <w:sz w:val="12"/>
    </w:rPr>
  </w:style>
  <w:style w:type="paragraph" w:styleId="Titel">
    <w:name w:val="Title"/>
    <w:basedOn w:val="Standard"/>
    <w:next w:val="Untertitel"/>
    <w:qFormat/>
    <w:rsid w:val="00EF652B"/>
    <w:pPr>
      <w:framePr w:w="9356" w:h="2926" w:wrap="notBeside" w:hAnchor="text" w:y="1" w:anchorLock="1"/>
      <w:tabs>
        <w:tab w:val="left" w:pos="5160"/>
      </w:tabs>
      <w:spacing w:before="1920"/>
    </w:pPr>
    <w:rPr>
      <w:rFonts w:asciiTheme="majorHAnsi" w:hAnsiTheme="majorHAnsi" w:cs="Arial"/>
      <w:b/>
      <w:bCs/>
      <w:kern w:val="28"/>
      <w:sz w:val="80"/>
      <w:szCs w:val="80"/>
      <w:lang w:val="de-CH"/>
    </w:rPr>
  </w:style>
  <w:style w:type="character" w:styleId="Fett">
    <w:name w:val="Strong"/>
    <w:basedOn w:val="Absatz-Standardschriftart"/>
    <w:qFormat/>
    <w:rsid w:val="0003308D"/>
    <w:rPr>
      <w:rFonts w:asciiTheme="majorHAnsi" w:hAnsiTheme="majorHAnsi"/>
      <w:b/>
      <w:bCs/>
    </w:rPr>
  </w:style>
  <w:style w:type="paragraph" w:styleId="Untertitel">
    <w:name w:val="Subtitle"/>
    <w:basedOn w:val="Titel"/>
    <w:qFormat/>
    <w:rsid w:val="004D36AC"/>
    <w:pPr>
      <w:framePr w:w="0" w:hRule="auto" w:wrap="auto" w:yAlign="inline"/>
      <w:spacing w:before="240" w:after="0"/>
    </w:pPr>
    <w:rPr>
      <w:bCs w:val="0"/>
      <w:sz w:val="20"/>
      <w:szCs w:val="24"/>
    </w:rPr>
  </w:style>
  <w:style w:type="table" w:styleId="TabelleAktuell">
    <w:name w:val="Table Contemporary"/>
    <w:basedOn w:val="NormaleTabelle"/>
    <w:semiHidden/>
    <w:rsid w:val="00B5539D"/>
    <w:pPr>
      <w:spacing w:line="259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nraster">
    <w:name w:val="Table Grid"/>
    <w:basedOn w:val="NormaleTabelle"/>
    <w:rsid w:val="008F2F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Raster1">
    <w:name w:val="Table Grid 1"/>
    <w:basedOn w:val="NormaleTabelle"/>
    <w:semiHidden/>
    <w:rsid w:val="00B5539D"/>
    <w:pPr>
      <w:spacing w:line="259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semiHidden/>
    <w:rsid w:val="00B5539D"/>
    <w:pPr>
      <w:spacing w:line="259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semiHidden/>
    <w:rsid w:val="00B5539D"/>
    <w:pPr>
      <w:spacing w:line="259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semiHidden/>
    <w:rsid w:val="00B5539D"/>
    <w:pPr>
      <w:spacing w:line="259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semiHidden/>
    <w:rsid w:val="00B5539D"/>
    <w:pPr>
      <w:spacing w:line="259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semiHidden/>
    <w:rsid w:val="00B5539D"/>
    <w:pPr>
      <w:spacing w:line="259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semiHidden/>
    <w:rsid w:val="00B5539D"/>
    <w:pPr>
      <w:spacing w:line="259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semiHidden/>
    <w:rsid w:val="00B5539D"/>
    <w:pPr>
      <w:spacing w:line="259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semiHidden/>
    <w:rsid w:val="00B5539D"/>
    <w:pPr>
      <w:spacing w:line="259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semiHidden/>
    <w:rsid w:val="00B5539D"/>
    <w:pPr>
      <w:spacing w:line="259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semiHidden/>
    <w:rsid w:val="00B5539D"/>
    <w:pPr>
      <w:spacing w:line="259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semiHidden/>
    <w:rsid w:val="00B5539D"/>
    <w:pPr>
      <w:spacing w:line="259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semiHidden/>
    <w:rsid w:val="00B5539D"/>
    <w:pPr>
      <w:spacing w:line="259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eProfessionell">
    <w:name w:val="Table Professional"/>
    <w:basedOn w:val="NormaleTabelle"/>
    <w:semiHidden/>
    <w:rsid w:val="00B5539D"/>
    <w:pPr>
      <w:spacing w:line="259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ndesign">
    <w:name w:val="Table Theme"/>
    <w:basedOn w:val="NormaleTabelle"/>
    <w:semiHidden/>
    <w:rsid w:val="00B5539D"/>
    <w:pPr>
      <w:spacing w:line="259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itle">
    <w:name w:val="TableTitle"/>
    <w:basedOn w:val="Standard"/>
    <w:rsid w:val="00AD27D0"/>
    <w:pPr>
      <w:pBdr>
        <w:bottom w:val="single" w:sz="6" w:space="1" w:color="auto"/>
      </w:pBdr>
    </w:pPr>
    <w:rPr>
      <w:b/>
    </w:rPr>
  </w:style>
  <w:style w:type="paragraph" w:customStyle="1" w:styleId="Filename">
    <w:name w:val="Filename"/>
    <w:basedOn w:val="Standard"/>
    <w:rsid w:val="0010532D"/>
    <w:pPr>
      <w:tabs>
        <w:tab w:val="left" w:pos="1134"/>
      </w:tabs>
      <w:spacing w:after="0"/>
    </w:pPr>
    <w:rPr>
      <w:sz w:val="12"/>
    </w:rPr>
  </w:style>
  <w:style w:type="character" w:styleId="Platzhaltertext">
    <w:name w:val="Placeholder Text"/>
    <w:basedOn w:val="Absatz-Standardschriftart"/>
    <w:uiPriority w:val="99"/>
    <w:rsid w:val="00541C82"/>
    <w:rPr>
      <w:vanish w:val="0"/>
      <w:color w:val="858585" w:themeColor="accent5"/>
    </w:rPr>
  </w:style>
  <w:style w:type="character" w:customStyle="1" w:styleId="KopfzeileZchn">
    <w:name w:val="Kopfzeile Zchn"/>
    <w:basedOn w:val="Absatz-Standardschriftart"/>
    <w:link w:val="Kopfzeile"/>
    <w:rsid w:val="00AD56C4"/>
  </w:style>
  <w:style w:type="table" w:customStyle="1" w:styleId="Tabellenraster3">
    <w:name w:val="Tabellenraster3"/>
    <w:basedOn w:val="NormaleTabelle"/>
    <w:next w:val="Tabellenraster"/>
    <w:uiPriority w:val="39"/>
    <w:rsid w:val="00AD56C4"/>
    <w:rPr>
      <w:rFonts w:ascii="TheSans Swisscom" w:hAnsi="TheSans Swisscom"/>
      <w:lang w:val="de-CH" w:eastAsia="de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rsid w:val="00541C82"/>
    <w:rPr>
      <w:sz w:val="16"/>
    </w:rPr>
  </w:style>
  <w:style w:type="paragraph" w:styleId="Listenabsatz">
    <w:name w:val="List Paragraph"/>
    <w:basedOn w:val="Standard"/>
    <w:uiPriority w:val="34"/>
    <w:rsid w:val="00A102D5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rsid w:val="00A102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wisscom.sharepoint.com/sites/swisscomassets/Swisscom%20Templates/Deutsch/02_Basic_mit_Logo.dotx" TargetMode="External"/></Relationships>
</file>

<file path=word/theme/theme1.xml><?xml version="1.0" encoding="utf-8"?>
<a:theme xmlns:a="http://schemas.openxmlformats.org/drawingml/2006/main" name="Swisscom">
  <a:themeElements>
    <a:clrScheme name="SWISSCOM">
      <a:dk1>
        <a:srgbClr val="333333"/>
      </a:dk1>
      <a:lt1>
        <a:sysClr val="window" lastClr="FFFFFF"/>
      </a:lt1>
      <a:dk2>
        <a:srgbClr val="DD1122"/>
      </a:dk2>
      <a:lt2>
        <a:srgbClr val="001155"/>
      </a:lt2>
      <a:accent1>
        <a:srgbClr val="001155"/>
      </a:accent1>
      <a:accent2>
        <a:srgbClr val="11AAFF"/>
      </a:accent2>
      <a:accent3>
        <a:srgbClr val="0851DA"/>
      </a:accent3>
      <a:accent4>
        <a:srgbClr val="5C5C5C"/>
      </a:accent4>
      <a:accent5>
        <a:srgbClr val="858585"/>
      </a:accent5>
      <a:accent6>
        <a:srgbClr val="C1C1C1"/>
      </a:accent6>
      <a:hlink>
        <a:srgbClr val="11AAFF"/>
      </a:hlink>
      <a:folHlink>
        <a:srgbClr val="333333"/>
      </a:folHlink>
    </a:clrScheme>
    <a:fontScheme name="swisscom / Brief">
      <a:majorFont>
        <a:latin typeface="TheSans Swisscom"/>
        <a:ea typeface=""/>
        <a:cs typeface=""/>
      </a:majorFont>
      <a:minorFont>
        <a:latin typeface="TheSans Swisscom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gray">
        <a:solidFill>
          <a:schemeClr val="bg1"/>
        </a:solidFill>
        <a:ln w="6350">
          <a:solidFill>
            <a:schemeClr val="tx1"/>
          </a:solidFill>
        </a:ln>
      </a:spPr>
      <a:bodyPr rtlCol="0" anchor="ctr"/>
      <a:lstStyle>
        <a:defPPr algn="ctr">
          <a:lnSpc>
            <a:spcPct val="110000"/>
          </a:lnSpc>
          <a:defRPr sz="1600" dirty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gray">
        <a:ln w="635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gray"/>
      <a:bodyPr vert="horz" wrap="none" lIns="0" tIns="0" rIns="0" bIns="0" rtlCol="0">
        <a:noAutofit/>
      </a:bodyPr>
      <a:lstStyle>
        <a:defPPr marL="180000" indent="-180000" algn="l">
          <a:lnSpc>
            <a:spcPct val="110000"/>
          </a:lnSpc>
          <a:buFont typeface="Arial" panose="020B0604020202020204" pitchFamily="34" charset="0"/>
          <a:buChar char="•"/>
          <a:defRPr sz="1600" dirty="0"/>
        </a:defPPr>
      </a:lstStyle>
    </a:txDef>
  </a:objectDefaults>
  <a:extraClrSchemeLst/>
  <a:custClrLst>
    <a:custClr name="Pink">
      <a:srgbClr val="E61E64"/>
    </a:custClr>
    <a:custClr name="Orchid">
      <a:srgbClr val="A63297"/>
    </a:custClr>
    <a:custClr name="Iris">
      <a:srgbClr val="5944C6"/>
    </a:custClr>
    <a:custClr name="Dark Blue">
      <a:srgbClr val="1781E3"/>
    </a:custClr>
    <a:custClr name="Turquoise">
      <a:srgbClr val="0EABA9"/>
    </a:custClr>
    <a:custClr name="Aluminium">
      <a:srgbClr val="DDE3E7"/>
    </a:custClr>
    <a:custClr name="Horizon">
      <a:srgbClr val="EEF3F6"/>
    </a:custClr>
  </a:custClrLst>
  <a:extLst>
    <a:ext uri="{05A4C25C-085E-4340-85A3-A5531E510DB2}">
      <thm15:themeFamily xmlns:thm15="http://schemas.microsoft.com/office/thememl/2012/main" name="SWISSCOM_Design" id="{72647C2A-5B01-4BA4-BF21-1F9EBA96E1E0}" vid="{07485ED3-370A-4E4B-A9A4-0B43074CFD6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8ACAE27791E834DA13FA1561976FA37" ma:contentTypeVersion="25" ma:contentTypeDescription="Ein neues Dokument erstellen." ma:contentTypeScope="" ma:versionID="4154b6e5c13a7b2d001e33d5e8a197c3">
  <xsd:schema xmlns:xsd="http://www.w3.org/2001/XMLSchema" xmlns:xs="http://www.w3.org/2001/XMLSchema" xmlns:p="http://schemas.microsoft.com/office/2006/metadata/properties" xmlns:ns2="99c67f46-2d6a-4af1-8445-54a4e5714874" xmlns:ns3="ef77364e-21fb-4f13-a1ed-9d52a3acb5ae" targetNamespace="http://schemas.microsoft.com/office/2006/metadata/properties" ma:root="true" ma:fieldsID="851d9fa0b93ecd498d8b7d813f6877bd" ns2:_="" ns3:_="">
    <xsd:import namespace="99c67f46-2d6a-4af1-8445-54a4e5714874"/>
    <xsd:import namespace="ef77364e-21fb-4f13-a1ed-9d52a3acb5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Reihenfolge" minOccurs="0"/>
                <xsd:element ref="ns2:Created0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c67f46-2d6a-4af1-8445-54a4e57148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f5a5a1e1-4321-4c80-a404-756e151df5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ihenfolge" ma:index="26" nillable="true" ma:displayName="Reihenfolge" ma:format="Dropdown" ma:internalName="Reihenfolge">
      <xsd:simpleType>
        <xsd:restriction base="dms:Text">
          <xsd:maxLength value="255"/>
        </xsd:restriction>
      </xsd:simpleType>
    </xsd:element>
    <xsd:element name="Created0" ma:index="27" nillable="true" ma:displayName="Created" ma:format="DateOnly" ma:internalName="Created0">
      <xsd:simpleType>
        <xsd:restriction base="dms:DateTim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9" nillable="true" ma:displayName="Genehmigende Personen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30" nillable="true" ma:displayName="Antworten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31" nillable="true" ma:displayName="Genehmigungserstelle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2" nillable="true" ma:displayName="Genehmigungsstatus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7364e-21fb-4f13-a1ed-9d52a3acb5a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10b5104-f615-4c17-90ac-2b5d7ea2d818}" ma:internalName="TaxCatchAll" ma:showField="CatchAllData" ma:web="ef77364e-21fb-4f13-a1ed-9d52a3acb5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reated0 xmlns="99c67f46-2d6a-4af1-8445-54a4e5714874" xsi:nil="true"/>
    <TaxCatchAll xmlns="ef77364e-21fb-4f13-a1ed-9d52a3acb5ae" xsi:nil="true"/>
    <lcf76f155ced4ddcb4097134ff3c332f xmlns="99c67f46-2d6a-4af1-8445-54a4e5714874">
      <Terms xmlns="http://schemas.microsoft.com/office/infopath/2007/PartnerControls"/>
    </lcf76f155ced4ddcb4097134ff3c332f>
    <Reihenfolge xmlns="99c67f46-2d6a-4af1-8445-54a4e5714874" xsi:nil="true"/>
    <_ApprovalAssignedTo xmlns="99c67f46-2d6a-4af1-8445-54a4e5714874">
      <UserInfo>
        <DisplayName/>
        <AccountId xsi:nil="true"/>
        <AccountType/>
      </UserInfo>
    </_ApprovalAssignedTo>
    <_ApprovalSentBy xmlns="99c67f46-2d6a-4af1-8445-54a4e5714874">
      <UserInfo>
        <DisplayName/>
        <AccountId xsi:nil="true"/>
        <AccountType/>
      </UserInfo>
    </_ApprovalSentBy>
    <_ApprovalRespondedBy xmlns="99c67f46-2d6a-4af1-8445-54a4e5714874">
      <UserInfo>
        <DisplayName/>
        <AccountId xsi:nil="true"/>
        <AccountType/>
      </UserInfo>
    </_ApprovalRespondedBy>
    <_ApprovalStatus xmlns="99c67f46-2d6a-4af1-8445-54a4e5714874">0</_ApprovalStatu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7A45B22-F727-4422-866F-42195DAF87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c67f46-2d6a-4af1-8445-54a4e5714874"/>
    <ds:schemaRef ds:uri="ef77364e-21fb-4f13-a1ed-9d52a3acb5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20A7C1-7F7F-4506-9BED-F8B45002CEF7}">
  <ds:schemaRefs>
    <ds:schemaRef ds:uri="http://schemas.microsoft.com/office/2006/metadata/properties"/>
    <ds:schemaRef ds:uri="http://schemas.microsoft.com/office/infopath/2007/PartnerControls"/>
    <ds:schemaRef ds:uri="99c67f46-2d6a-4af1-8445-54a4e5714874"/>
    <ds:schemaRef ds:uri="ef77364e-21fb-4f13-a1ed-9d52a3acb5ae"/>
  </ds:schemaRefs>
</ds:datastoreItem>
</file>

<file path=customXml/itemProps4.xml><?xml version="1.0" encoding="utf-8"?>
<ds:datastoreItem xmlns:ds="http://schemas.openxmlformats.org/officeDocument/2006/customXml" ds:itemID="{80DEFEBE-3550-484F-B744-E4FA4B7083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e1fccfb-80ca-4fe1-a574-1516544edb53}" enabled="1" method="Standard" siteId="{364e5b87-c1c7-420d-9bee-c35d19b557a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02_Basic_mit_Logo.dotx</Template>
  <TotalTime>0</TotalTime>
  <Pages>1</Pages>
  <Words>33</Words>
  <Characters>256</Characters>
  <Application>Microsoft Office Word</Application>
  <DocSecurity>0</DocSecurity>
  <Lines>19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2026-03-05T14:54:00Z</dcterms:created>
  <dcterms:modified xsi:type="dcterms:W3CDTF">2026-03-05T23:08:00Z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1fccfb-80ca-4fe1-a574-1516544edb53_Name">
    <vt:lpwstr>C2 Internal</vt:lpwstr>
  </property>
  <property fmtid="{D5CDD505-2E9C-101B-9397-08002B2CF9AE}" pid="3" name="ContentTypeId">
    <vt:lpwstr>0x010100C8ACAE27791E834DA13FA1561976FA37</vt:lpwstr>
  </property>
  <property fmtid="{D5CDD505-2E9C-101B-9397-08002B2CF9AE}" pid="4" name="MSIP_Label_2e1fccfb-80ca-4fe1-a574-1516544edb53_ContentBits">
    <vt:lpwstr>0</vt:lpwstr>
  </property>
  <property fmtid="{D5CDD505-2E9C-101B-9397-08002B2CF9AE}" pid="5" name="MSIP_Label_2e1fccfb-80ca-4fe1-a574-1516544edb53_SiteId">
    <vt:lpwstr>364e5b87-c1c7-420d-9bee-c35d19b557a1</vt:lpwstr>
  </property>
  <property fmtid="{D5CDD505-2E9C-101B-9397-08002B2CF9AE}" pid="6" name="MSIP_Label_2e1fccfb-80ca-4fe1-a574-1516544edb53_Method">
    <vt:lpwstr>Standard</vt:lpwstr>
  </property>
  <property fmtid="{D5CDD505-2E9C-101B-9397-08002B2CF9AE}" pid="7" name="MSIP_Label_2e1fccfb-80ca-4fe1-a574-1516544edb53_ActionId">
    <vt:lpwstr>7f59ac19-0813-4f01-99b5-0f6c4c18fceb</vt:lpwstr>
  </property>
  <property fmtid="{D5CDD505-2E9C-101B-9397-08002B2CF9AE}" pid="8" name="MSIP_Label_2e1fccfb-80ca-4fe1-a574-1516544edb53_Enabled">
    <vt:lpwstr>true</vt:lpwstr>
  </property>
  <property fmtid="{D5CDD505-2E9C-101B-9397-08002B2CF9AE}" pid="9" name="Organisationseinheit">
    <vt:lpwstr>Mein Wert</vt:lpwstr>
  </property>
  <property fmtid="{D5CDD505-2E9C-101B-9397-08002B2CF9AE}" pid="10" name="MSIP_Label_2e1fccfb-80ca-4fe1-a574-1516544edb53_SetDate">
    <vt:lpwstr>2023-01-12T15:10:40Z</vt:lpwstr>
  </property>
  <property fmtid="{D5CDD505-2E9C-101B-9397-08002B2CF9AE}" pid="11" name="Order">
    <vt:r8>879700</vt:r8>
  </property>
  <property fmtid="{D5CDD505-2E9C-101B-9397-08002B2CF9AE}" pid="12" name="xd_Signature">
    <vt:bool>false</vt:bool>
  </property>
  <property fmtid="{D5CDD505-2E9C-101B-9397-08002B2CF9AE}" pid="13" name="Geschäftsbereich">
    <vt:lpwstr>Swisscom</vt:lpwstr>
  </property>
  <property fmtid="{D5CDD505-2E9C-101B-9397-08002B2CF9AE}" pid="14" name="xd_ProgID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Sprache">
    <vt:lpwstr>DE</vt:lpwstr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